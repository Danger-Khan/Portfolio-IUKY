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:rsidTr="00A43A5B">
        <w:trPr>
          <w:cantSplit/>
          <w:trHeight w:val="4488"/>
        </w:trPr>
        <w:tc>
          <w:tcPr>
            <w:tcW w:w="6285" w:type="dxa"/>
          </w:tcPr>
          <w:p w:rsidR="00F448BC" w:rsidRDefault="00375341" w:rsidP="00A43A5B">
            <w:pPr>
              <w:jc w:val="center"/>
            </w:pPr>
            <w:r>
              <w:rPr>
                <w:noProof/>
              </w:rPr>
              <w:softHyphen/>
            </w:r>
            <w:r w:rsidR="001B0987">
              <w:rPr>
                <w:noProof/>
              </w:rPr>
              <w:drawing>
                <wp:inline distT="0" distB="0" distL="0" distR="0">
                  <wp:extent cx="3853815" cy="2066290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066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:rsidR="00B77317" w:rsidRPr="00CD1539" w:rsidRDefault="001B0987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INJECTION MOLDING FLOW ANALYSIS OF SINK MOLD</w:t>
                  </w:r>
                </w:p>
                <w:p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:rsidR="00B77317" w:rsidRPr="00CD1539" w:rsidRDefault="001B0987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Department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</w:p>
                <w:p w:rsidR="00B77317" w:rsidRPr="006A441F" w:rsidRDefault="001B0987" w:rsidP="00C41B25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Created by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</w:p>
              </w:tc>
            </w:tr>
            <w:tr w:rsidR="00B7731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:rsidR="00B77317" w:rsidRDefault="001B0987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:rsidR="001B0987" w:rsidRDefault="001041F1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27748210" w:history="1">
                        <w:r w:rsidR="001B0987" w:rsidRPr="00D37540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1B0987">
                          <w:rPr>
                            <w:noProof/>
                            <w:webHidden/>
                          </w:rPr>
                          <w:tab/>
                        </w:r>
                        <w:r w:rsidR="001B0987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1B0987">
                          <w:rPr>
                            <w:noProof/>
                            <w:webHidden/>
                          </w:rPr>
                          <w:instrText xml:space="preserve"> PAGEREF _Toc227748210 \h </w:instrText>
                        </w:r>
                        <w:r w:rsidR="001B0987">
                          <w:rPr>
                            <w:noProof/>
                            <w:webHidden/>
                          </w:rPr>
                        </w:r>
                        <w:r w:rsidR="001B0987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1B0987">
                          <w:rPr>
                            <w:noProof/>
                            <w:webHidden/>
                          </w:rPr>
                          <w:t>1</w:t>
                        </w:r>
                        <w:r w:rsidR="001B0987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1B0987" w:rsidRDefault="001B0987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227748211" w:history="1">
                        <w:r w:rsidRPr="00D37540">
                          <w:rPr>
                            <w:rStyle w:val="Hyperlink"/>
                            <w:noProof/>
                          </w:rPr>
                          <w:t>Machine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_Toc227748211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1B0987" w:rsidRDefault="001B0987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227748212" w:history="1">
                        <w:r w:rsidRPr="00D37540">
                          <w:rPr>
                            <w:rStyle w:val="Hyperlink"/>
                            <w:noProof/>
                          </w:rPr>
                          <w:t>Study Characteristics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_Toc227748212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1B0987" w:rsidRDefault="001B0987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227748213" w:history="1">
                        <w:r w:rsidRPr="00D37540">
                          <w:rPr>
                            <w:rStyle w:val="Hyperlink"/>
                            <w:noProof/>
                          </w:rPr>
                          <w:t>Injection Unit Settings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_Toc227748213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1B0987" w:rsidRDefault="001B0987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227748214" w:history="1">
                        <w:r w:rsidRPr="00D37540">
                          <w:rPr>
                            <w:rStyle w:val="Hyperlink"/>
                            <w:noProof/>
                          </w:rPr>
                          <w:t>Polymer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_Toc227748214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1B0987" w:rsidRDefault="001B0987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227748215" w:history="1">
                        <w:r w:rsidRPr="00D37540">
                          <w:rPr>
                            <w:rStyle w:val="Hyperlink"/>
                            <w:noProof/>
                          </w:rPr>
                          <w:t>Domains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_Toc227748215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1B0987" w:rsidRDefault="001B0987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227748216" w:history="1">
                        <w:r w:rsidRPr="00D37540">
                          <w:rPr>
                            <w:rStyle w:val="Hyperlink"/>
                            <w:noProof/>
                          </w:rPr>
                          <w:t>Boundary Conditions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_Toc227748216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1B0987" w:rsidRDefault="001B0987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227748217" w:history="1">
                        <w:r w:rsidRPr="00D37540">
                          <w:rPr>
                            <w:rStyle w:val="Hyperlink"/>
                            <w:noProof/>
                          </w:rPr>
                          <w:t>Global Parameters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_Toc227748217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1B0987" w:rsidRDefault="001B0987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227748218" w:history="1">
                        <w:r w:rsidRPr="00D37540">
                          <w:rPr>
                            <w:rStyle w:val="Hyperlink"/>
                            <w:noProof/>
                          </w:rPr>
                          <w:t>Mesh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_Toc227748218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11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1B0987" w:rsidRDefault="001B0987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227748219" w:history="1">
                        <w:r w:rsidRPr="00D37540">
                          <w:rPr>
                            <w:rStyle w:val="Hyperlink"/>
                            <w:noProof/>
                          </w:rPr>
                          <w:t>Fill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_Toc227748219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1B0987" w:rsidRDefault="001B0987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227748220" w:history="1">
                        <w:r w:rsidRPr="00D37540">
                          <w:rPr>
                            <w:rStyle w:val="Hyperlink"/>
                            <w:noProof/>
                          </w:rPr>
                          <w:t>Pack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_Toc227748220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31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1B0987" w:rsidRDefault="001B0987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227748221" w:history="1">
                        <w:r w:rsidRPr="00D37540">
                          <w:rPr>
                            <w:rStyle w:val="Hyperlink"/>
                            <w:noProof/>
                          </w:rPr>
                          <w:t>Material Parameter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_Toc227748221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1B0987" w:rsidRDefault="001B0987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227748222" w:history="1">
                        <w:r w:rsidRPr="00D37540">
                          <w:rPr>
                            <w:rStyle w:val="Hyperlink"/>
                            <w:noProof/>
                          </w:rPr>
                          <w:t>X-Y Plot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_Toc227748222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1B0987" w:rsidRDefault="001B0987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227748223" w:history="1">
                        <w:r w:rsidRPr="00D37540">
                          <w:rPr>
                            <w:rStyle w:val="Hyperlink"/>
                            <w:noProof/>
                          </w:rPr>
                          <w:t>Conclusion: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_Toc227748223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:rsidR="00F448BC" w:rsidRDefault="00F448BC" w:rsidP="00A5373F"/>
        </w:tc>
      </w:tr>
      <w:tr w:rsidR="00F448BC" w:rsidTr="00BE081A">
        <w:trPr>
          <w:cantSplit/>
          <w:trHeight w:val="3924"/>
        </w:trPr>
        <w:tc>
          <w:tcPr>
            <w:tcW w:w="6285" w:type="dxa"/>
          </w:tcPr>
          <w:p w:rsidR="00C27B5D" w:rsidRDefault="001B0987" w:rsidP="00C27B5D">
            <w:pPr>
              <w:pStyle w:val="Heading1"/>
              <w:outlineLvl w:val="0"/>
            </w:pPr>
            <w:bookmarkStart w:id="0" w:name="_Toc227748210"/>
            <w:r>
              <w:t>Description</w:t>
            </w:r>
            <w:bookmarkEnd w:id="0"/>
          </w:p>
          <w:p w:rsidR="00F448BC" w:rsidRPr="00E65D6E" w:rsidRDefault="00F448BC" w:rsidP="00FF408C"/>
        </w:tc>
        <w:tc>
          <w:tcPr>
            <w:tcW w:w="4713" w:type="dxa"/>
            <w:vMerge/>
          </w:tcPr>
          <w:p w:rsidR="00F448BC" w:rsidRPr="00A33AA4" w:rsidRDefault="00F448BC" w:rsidP="00840CC7">
            <w:pPr>
              <w:pStyle w:val="TOC3"/>
            </w:pPr>
          </w:p>
        </w:tc>
      </w:tr>
    </w:tbl>
    <w:p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0C59F6" w:rsidTr="004C0F0B">
        <w:tc>
          <w:tcPr>
            <w:tcW w:w="11016" w:type="dxa"/>
          </w:tcPr>
          <w:p w:rsidR="000C59F6" w:rsidRDefault="000C59F6" w:rsidP="004C0F0B">
            <w:pPr>
              <w:pStyle w:val="Heading1"/>
              <w:outlineLvl w:val="0"/>
            </w:pPr>
            <w:bookmarkStart w:id="1" w:name="_Toc243733140"/>
            <w:bookmarkStart w:id="2" w:name="_Toc245020107"/>
            <w:bookmarkStart w:id="3" w:name="_Toc245020139"/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lastRenderedPageBreak/>
              <w:br w:type="page"/>
            </w:r>
            <w:bookmarkStart w:id="4" w:name="_Toc227748211"/>
            <w:r w:rsidR="001B0987">
              <w:t>Machine Information</w:t>
            </w:r>
            <w:bookmarkEnd w:id="4"/>
          </w:p>
          <w:p w:rsidR="000C59F6" w:rsidRDefault="000C59F6" w:rsidP="004C0F0B"/>
          <w:p w:rsidR="000C59F6" w:rsidRDefault="001B0987" w:rsidP="004C0F0B">
            <w:r>
              <w:t>Comments</w:t>
            </w:r>
            <w:r w:rsidR="000C59F6">
              <w:t>:</w:t>
            </w:r>
          </w:p>
          <w:p w:rsidR="000C59F6" w:rsidRDefault="000C59F6" w:rsidP="004C0F0B"/>
          <w:p w:rsidR="000C59F6" w:rsidRDefault="000C59F6" w:rsidP="004C0F0B"/>
        </w:tc>
      </w:tr>
    </w:tbl>
    <w:tbl>
      <w:tblPr>
        <w:tblStyle w:val="MediumList1-Accent11"/>
        <w:tblW w:w="0" w:type="auto"/>
        <w:tblInd w:w="131" w:type="dxa"/>
        <w:tblLook w:val="0480" w:firstRow="0" w:lastRow="0" w:firstColumn="1" w:lastColumn="0" w:noHBand="0" w:noVBand="1"/>
      </w:tblPr>
      <w:tblGrid>
        <w:gridCol w:w="5364"/>
        <w:gridCol w:w="5390"/>
      </w:tblGrid>
      <w:tr w:rsidR="000C59F6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0C59F6" w:rsidRDefault="001B0987" w:rsidP="000C59F6">
            <w:r>
              <w:t>Number of Processors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0C59F6" w:rsidRDefault="001B0987" w:rsidP="000C59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8</w:t>
            </w:r>
          </w:p>
        </w:tc>
      </w:tr>
      <w:tr w:rsidR="001B0987" w:rsidTr="004C0F0B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0C59F6">
            <w:r>
              <w:t>Maximum number of threads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0C59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8</w:t>
            </w:r>
          </w:p>
        </w:tc>
      </w:tr>
      <w:tr w:rsidR="001B0987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0C59F6">
            <w:r>
              <w:t>Number of available threads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0C59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8</w:t>
            </w:r>
          </w:p>
        </w:tc>
      </w:tr>
      <w:tr w:rsidR="001B0987" w:rsidTr="004C0F0B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0C59F6">
            <w:r>
              <w:t>Software type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0C59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Windows 10</w:t>
            </w:r>
          </w:p>
        </w:tc>
      </w:tr>
      <w:tr w:rsidR="001B0987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0C59F6">
            <w:r>
              <w:t>SOLIDWORKS Plastics version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0C59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SOLIDWORKS Plastics Premium 2025 SP1.0</w:t>
            </w:r>
          </w:p>
        </w:tc>
      </w:tr>
    </w:tbl>
    <w:p w:rsidR="000C59F6" w:rsidRDefault="000C59F6"/>
    <w:p w:rsidR="000C59F6" w:rsidRDefault="000C59F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0C59F6" w:rsidTr="004C0F0B">
        <w:tc>
          <w:tcPr>
            <w:tcW w:w="11016" w:type="dxa"/>
          </w:tcPr>
          <w:p w:rsidR="000C59F6" w:rsidRDefault="001B0987" w:rsidP="004C0F0B">
            <w:pPr>
              <w:pStyle w:val="Heading1"/>
              <w:outlineLvl w:val="0"/>
            </w:pPr>
            <w:bookmarkStart w:id="5" w:name="_Toc227748212"/>
            <w:r>
              <w:t>Study Characteristics</w:t>
            </w:r>
            <w:bookmarkEnd w:id="5"/>
          </w:p>
          <w:p w:rsidR="000C59F6" w:rsidRDefault="000C59F6" w:rsidP="004C0F0B"/>
          <w:p w:rsidR="000C59F6" w:rsidRDefault="001B0987" w:rsidP="004C0F0B">
            <w:r>
              <w:t>Comments</w:t>
            </w:r>
            <w:r w:rsidR="000C59F6">
              <w:t>:</w:t>
            </w:r>
          </w:p>
          <w:p w:rsidR="000C59F6" w:rsidRDefault="000C59F6" w:rsidP="004C0F0B"/>
          <w:p w:rsidR="000C59F6" w:rsidRDefault="000C59F6" w:rsidP="004C0F0B"/>
        </w:tc>
      </w:tr>
    </w:tbl>
    <w:tbl>
      <w:tblPr>
        <w:tblStyle w:val="MediumList1-Accent11"/>
        <w:tblW w:w="0" w:type="auto"/>
        <w:tblInd w:w="131" w:type="dxa"/>
        <w:tblLook w:val="0480" w:firstRow="0" w:lastRow="0" w:firstColumn="1" w:lastColumn="0" w:noHBand="0" w:noVBand="1"/>
      </w:tblPr>
      <w:tblGrid>
        <w:gridCol w:w="5364"/>
        <w:gridCol w:w="5390"/>
      </w:tblGrid>
      <w:tr w:rsidR="000C59F6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0C59F6" w:rsidRDefault="001B0987" w:rsidP="000C59F6">
            <w:r>
              <w:t>Part name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0C59F6" w:rsidRDefault="001B0987" w:rsidP="000C59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Sink Design solidworks</w:t>
            </w:r>
          </w:p>
        </w:tc>
      </w:tr>
      <w:tr w:rsidR="001B0987" w:rsidTr="004C0F0B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0C59F6">
            <w:r>
              <w:t>Configuration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0C59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Default</w:t>
            </w:r>
          </w:p>
        </w:tc>
      </w:tr>
      <w:tr w:rsidR="001B0987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0C59F6">
            <w:r>
              <w:t>Study Name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0C59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FLOW ANALYSIS</w:t>
            </w:r>
          </w:p>
        </w:tc>
      </w:tr>
      <w:tr w:rsidR="001B0987" w:rsidTr="004C0F0B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0C59F6">
            <w:r>
              <w:t>Injection Process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0C59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Single Material</w:t>
            </w:r>
          </w:p>
        </w:tc>
      </w:tr>
      <w:tr w:rsidR="001B0987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0C59F6">
            <w:r>
              <w:t>Number of Injection Units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0C59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1</w:t>
            </w:r>
          </w:p>
        </w:tc>
      </w:tr>
      <w:tr w:rsidR="001B0987" w:rsidTr="004C0F0B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0C59F6">
            <w:r>
              <w:t>Analysis (Mesh) Procedure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0C59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Solid</w:t>
            </w:r>
          </w:p>
        </w:tc>
      </w:tr>
      <w:tr w:rsidR="001B0987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0C59F6">
            <w:r>
              <w:t>Simulation Type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0C59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Fill + Pack</w:t>
            </w:r>
          </w:p>
        </w:tc>
      </w:tr>
    </w:tbl>
    <w:p w:rsidR="000C59F6" w:rsidRDefault="000C59F6"/>
    <w:p w:rsidR="00AC3268" w:rsidRDefault="00AC3268"/>
    <w:p w:rsidR="00AC3268" w:rsidRDefault="00AC3268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AC3268" w:rsidTr="004C0F0B">
        <w:tc>
          <w:tcPr>
            <w:tcW w:w="11016" w:type="dxa"/>
          </w:tcPr>
          <w:p w:rsidR="00AC3268" w:rsidRDefault="001B0987" w:rsidP="004C0F0B">
            <w:pPr>
              <w:pStyle w:val="Heading1"/>
              <w:outlineLvl w:val="0"/>
            </w:pPr>
            <w:bookmarkStart w:id="6" w:name="_Toc227748213"/>
            <w:r>
              <w:lastRenderedPageBreak/>
              <w:t>Injection Unit Settings</w:t>
            </w:r>
            <w:bookmarkEnd w:id="6"/>
          </w:p>
          <w:p w:rsidR="00AC3268" w:rsidRPr="003A244C" w:rsidRDefault="001B0987" w:rsidP="00AC3268">
            <w:pPr>
              <w:pStyle w:val="Heading2"/>
              <w:outlineLvl w:val="1"/>
              <w:rPr>
                <w:lang w:eastAsia="zh-TW"/>
              </w:rPr>
            </w:pPr>
            <w:r>
              <w:rPr>
                <w:lang w:eastAsia="zh-TW"/>
              </w:rPr>
              <w:t>Unit 1</w:t>
            </w:r>
          </w:p>
          <w:p w:rsidR="00AC3268" w:rsidRDefault="00AC3268" w:rsidP="004C0F0B"/>
        </w:tc>
      </w:tr>
    </w:tbl>
    <w:tbl>
      <w:tblPr>
        <w:tblStyle w:val="MediumList1-Accent11"/>
        <w:tblW w:w="0" w:type="auto"/>
        <w:tblInd w:w="131" w:type="dxa"/>
        <w:tblLook w:val="0480" w:firstRow="0" w:lastRow="0" w:firstColumn="1" w:lastColumn="0" w:noHBand="0" w:noVBand="1"/>
      </w:tblPr>
      <w:tblGrid>
        <w:gridCol w:w="5364"/>
        <w:gridCol w:w="5390"/>
      </w:tblGrid>
      <w:tr w:rsidR="00AC3268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AC3268" w:rsidRDefault="001B0987" w:rsidP="0039037B">
            <w:r>
              <w:t>Material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AC3268" w:rsidRDefault="001B0987" w:rsidP="004C0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Generic material / Generic PP</w:t>
            </w:r>
          </w:p>
        </w:tc>
      </w:tr>
      <w:tr w:rsidR="001B0987" w:rsidTr="004C0F0B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39037B">
            <w:r>
              <w:t>Filling Time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Automatic</w:t>
            </w:r>
          </w:p>
        </w:tc>
      </w:tr>
      <w:tr w:rsidR="001B0987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39037B">
            <w:r>
              <w:t>Melt Temperature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230 °C</w:t>
            </w:r>
          </w:p>
        </w:tc>
      </w:tr>
      <w:tr w:rsidR="001B0987" w:rsidTr="004C0F0B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39037B">
            <w:r>
              <w:t>Mold temperature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50 °C</w:t>
            </w:r>
          </w:p>
        </w:tc>
      </w:tr>
      <w:tr w:rsidR="001B0987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39037B">
            <w:r>
              <w:t>Injection Pressure Limit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100 MPa</w:t>
            </w:r>
          </w:p>
        </w:tc>
      </w:tr>
      <w:tr w:rsidR="001B0987" w:rsidTr="004C0F0B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39037B">
            <w:r>
              <w:t>Fill/Pack Switch Point (% Filled Volume)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100 %</w:t>
            </w:r>
          </w:p>
        </w:tc>
      </w:tr>
      <w:tr w:rsidR="001B0987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39037B">
            <w:r>
              <w:t>Temperature Criteria for Short Shots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135°C</w:t>
            </w:r>
          </w:p>
        </w:tc>
      </w:tr>
      <w:tr w:rsidR="001B0987" w:rsidTr="004C0F0B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39037B">
            <w:r>
              <w:t>Mold Temperature Profile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Off</w:t>
            </w:r>
          </w:p>
        </w:tc>
      </w:tr>
      <w:tr w:rsidR="001B0987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39037B">
            <w:r>
              <w:t xml:space="preserve">Mold-Melt Heat Transfer Coefficient  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Off</w:t>
            </w:r>
          </w:p>
        </w:tc>
      </w:tr>
      <w:tr w:rsidR="001B0987" w:rsidTr="004C0F0B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39037B">
            <w:r>
              <w:t>Pressure Holding Time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Automatic</w:t>
            </w:r>
          </w:p>
        </w:tc>
      </w:tr>
      <w:tr w:rsidR="001B0987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39037B">
            <w:r>
              <w:t>Pure Cooling Time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80 sec</w:t>
            </w:r>
          </w:p>
        </w:tc>
      </w:tr>
    </w:tbl>
    <w:p w:rsidR="001B0987" w:rsidRDefault="001B0987">
      <w:pPr>
        <w:rPr>
          <w:b/>
          <w:bCs/>
        </w:rPr>
      </w:pPr>
    </w:p>
    <w:p w:rsidR="00AC2F01" w:rsidRDefault="001B0987">
      <w:pPr>
        <w:rPr>
          <w:b/>
          <w:bCs/>
        </w:rPr>
      </w:pPr>
      <w:r>
        <w:rPr>
          <w:b/>
          <w:bCs/>
        </w:rPr>
        <w:t>Flow Rate Profile Setting</w:t>
      </w:r>
      <w:r w:rsidR="00AC2F01">
        <w:rPr>
          <w:b/>
          <w:bCs/>
        </w:rPr>
        <w:t>:</w:t>
      </w:r>
    </w:p>
    <w:p w:rsidR="00AC2F01" w:rsidRDefault="001B0987">
      <w:r>
        <w:t>Time control (Relative control)/Base on filling time</w:t>
      </w:r>
    </w:p>
    <w:p w:rsidR="00812F58" w:rsidRDefault="001B0987" w:rsidP="0058768E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6858000" cy="4171315"/>
            <wp:effectExtent l="0" t="0" r="0" b="63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987" w:rsidRDefault="001B0987" w:rsidP="009C6169">
      <w:pPr>
        <w:rPr>
          <w:b/>
          <w:bCs/>
        </w:rPr>
      </w:pPr>
    </w:p>
    <w:p w:rsidR="009C6169" w:rsidRDefault="001B0987" w:rsidP="009C6169">
      <w:pPr>
        <w:rPr>
          <w:b/>
          <w:bCs/>
        </w:rPr>
      </w:pPr>
      <w:r>
        <w:rPr>
          <w:b/>
          <w:bCs/>
        </w:rPr>
        <w:t>Pressure Profile Setting</w:t>
      </w:r>
      <w:r w:rsidR="009C6169">
        <w:rPr>
          <w:b/>
          <w:bCs/>
        </w:rPr>
        <w:t>:</w:t>
      </w:r>
    </w:p>
    <w:p w:rsidR="009C6169" w:rsidRDefault="001B0987" w:rsidP="009C6169">
      <w:pPr>
        <w:rPr>
          <w:b/>
          <w:bCs/>
        </w:rPr>
      </w:pPr>
      <w:r>
        <w:rPr>
          <w:b/>
          <w:bCs/>
        </w:rPr>
        <w:t>Relative to pressure at filling end (Relative control)</w:t>
      </w:r>
    </w:p>
    <w:p w:rsidR="00F54D15" w:rsidRDefault="001B0987" w:rsidP="00F54D15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6858000" cy="4171315"/>
            <wp:effectExtent l="0" t="0" r="0" b="635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6B2" w:rsidRDefault="00F666B2" w:rsidP="00F666B2">
      <w:pPr>
        <w:jc w:val="center"/>
        <w:rPr>
          <w:b/>
          <w:bCs/>
        </w:rPr>
      </w:pPr>
    </w:p>
    <w:p w:rsidR="0068460D" w:rsidRDefault="0068460D" w:rsidP="0068460D">
      <w:pPr>
        <w:jc w:val="center"/>
        <w:rPr>
          <w:b/>
          <w:bCs/>
        </w:rPr>
      </w:pPr>
    </w:p>
    <w:p w:rsidR="0068460D" w:rsidRDefault="0068460D" w:rsidP="0068460D">
      <w:pPr>
        <w:jc w:val="center"/>
        <w:rPr>
          <w:b/>
          <w:bCs/>
        </w:rPr>
      </w:pPr>
    </w:p>
    <w:p w:rsidR="0068460D" w:rsidRDefault="0068460D" w:rsidP="0068460D">
      <w:pPr>
        <w:jc w:val="center"/>
        <w:rPr>
          <w:b/>
          <w:bCs/>
        </w:rPr>
      </w:pPr>
    </w:p>
    <w:p w:rsidR="00F666B2" w:rsidRDefault="00F666B2" w:rsidP="00F54D15">
      <w:pPr>
        <w:jc w:val="center"/>
        <w:rPr>
          <w:b/>
          <w:bCs/>
        </w:rPr>
      </w:pPr>
    </w:p>
    <w:p w:rsidR="00E76921" w:rsidRDefault="00E76921">
      <w:r>
        <w:br w:type="page"/>
      </w:r>
    </w:p>
    <w:p w:rsidR="00E76921" w:rsidRDefault="001B0987" w:rsidP="00E76921">
      <w:pPr>
        <w:pStyle w:val="Heading1"/>
      </w:pPr>
      <w:bookmarkStart w:id="7" w:name="_Toc227748214"/>
      <w:r>
        <w:lastRenderedPageBreak/>
        <w:t>Polymer Properties</w:t>
      </w:r>
      <w:bookmarkEnd w:id="7"/>
    </w:p>
    <w:p w:rsidR="004628D2" w:rsidRPr="004628D2" w:rsidRDefault="004628D2" w:rsidP="004628D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56"/>
      </w:tblGrid>
      <w:tr w:rsidR="00A943A8" w:rsidTr="00DF3FCF">
        <w:tc>
          <w:tcPr>
            <w:tcW w:w="10856" w:type="dxa"/>
          </w:tcPr>
          <w:p w:rsidR="00A943A8" w:rsidRDefault="001B0987" w:rsidP="00A943A8">
            <w:pPr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Generic material / Generic PP</w:t>
            </w:r>
          </w:p>
          <w:p w:rsidR="00F44069" w:rsidRDefault="00F44069" w:rsidP="00A943A8"/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743"/>
              <w:gridCol w:w="4851"/>
            </w:tblGrid>
            <w:tr w:rsidR="00A943A8" w:rsidTr="004C0F0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943A8" w:rsidRDefault="001B0987" w:rsidP="00A943A8">
                  <w:r>
                    <w:t>Ejection Temperature</w:t>
                  </w:r>
                </w:p>
              </w:tc>
              <w:tc>
                <w:tcPr>
                  <w:tcW w:w="49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943A8" w:rsidRDefault="001B0987" w:rsidP="00A943A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  95°C</w:t>
                  </w:r>
                </w:p>
              </w:tc>
            </w:tr>
            <w:tr w:rsidR="001B0987" w:rsidTr="004C0F0B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1B0987" w:rsidRDefault="001B0987" w:rsidP="00A943A8">
                  <w:r>
                    <w:t>Transition Temperature</w:t>
                  </w:r>
                </w:p>
              </w:tc>
              <w:tc>
                <w:tcPr>
                  <w:tcW w:w="49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1B0987" w:rsidRDefault="001B0987" w:rsidP="00A943A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  135°C</w:t>
                  </w:r>
                </w:p>
              </w:tc>
            </w:tr>
            <w:tr w:rsidR="001B0987" w:rsidTr="004C0F0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1B0987" w:rsidRDefault="001B0987" w:rsidP="00A943A8">
                  <w:r>
                    <w:t>Young Modulus</w:t>
                  </w:r>
                </w:p>
              </w:tc>
              <w:tc>
                <w:tcPr>
                  <w:tcW w:w="49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1B0987" w:rsidRDefault="001B0987" w:rsidP="00A943A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  E1: 1350 MPa,  E2: 1350 MPa</w:t>
                  </w:r>
                </w:p>
              </w:tc>
            </w:tr>
            <w:tr w:rsidR="001B0987" w:rsidTr="004C0F0B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1B0987" w:rsidRDefault="001B0987" w:rsidP="00A943A8">
                  <w:r>
                    <w:t>Poisson's Ratio</w:t>
                  </w:r>
                </w:p>
              </w:tc>
              <w:tc>
                <w:tcPr>
                  <w:tcW w:w="49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1B0987" w:rsidRDefault="001B0987" w:rsidP="00A943A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  v12: 0.4,  v23: 0.4</w:t>
                  </w:r>
                </w:p>
              </w:tc>
            </w:tr>
            <w:tr w:rsidR="001B0987" w:rsidTr="004C0F0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1B0987" w:rsidRDefault="001B0987" w:rsidP="00A943A8">
                  <w:r>
                    <w:t>Max. Shear Rate</w:t>
                  </w:r>
                </w:p>
              </w:tc>
              <w:tc>
                <w:tcPr>
                  <w:tcW w:w="49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1B0987" w:rsidRDefault="001B0987" w:rsidP="00A943A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  100000 1/s    </w:t>
                  </w:r>
                </w:p>
              </w:tc>
            </w:tr>
            <w:tr w:rsidR="001B0987" w:rsidTr="004C0F0B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1B0987" w:rsidRDefault="001B0987" w:rsidP="00A943A8">
                  <w:r>
                    <w:t>Max. Shear Stress</w:t>
                  </w:r>
                </w:p>
              </w:tc>
              <w:tc>
                <w:tcPr>
                  <w:tcW w:w="49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1B0987" w:rsidRDefault="001B0987" w:rsidP="00A943A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  0.25 MPa    </w:t>
                  </w:r>
                </w:p>
              </w:tc>
            </w:tr>
            <w:tr w:rsidR="001B0987" w:rsidTr="004C0F0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1B0987" w:rsidRDefault="001B0987" w:rsidP="00A943A8">
                  <w:r>
                    <w:t>Fiber Percentage</w:t>
                  </w:r>
                </w:p>
              </w:tc>
              <w:tc>
                <w:tcPr>
                  <w:tcW w:w="49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1B0987" w:rsidRDefault="001B0987" w:rsidP="00A943A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  Not Available</w:t>
                  </w:r>
                </w:p>
              </w:tc>
            </w:tr>
          </w:tbl>
          <w:p w:rsidR="00A943A8" w:rsidRDefault="00A943A8" w:rsidP="00767C96"/>
        </w:tc>
      </w:tr>
    </w:tbl>
    <w:p w:rsidR="00E76921" w:rsidRDefault="00E76921">
      <w:r>
        <w:br w:type="page"/>
      </w:r>
    </w:p>
    <w:p w:rsidR="00975457" w:rsidRDefault="001B0987" w:rsidP="00975457">
      <w:pPr>
        <w:pStyle w:val="Heading1"/>
      </w:pPr>
      <w:bookmarkStart w:id="8" w:name="_Toc227748215"/>
      <w:r>
        <w:lastRenderedPageBreak/>
        <w:t>Domains</w:t>
      </w:r>
      <w:bookmarkEnd w:id="8"/>
    </w:p>
    <w:tbl>
      <w:tblPr>
        <w:tblStyle w:val="LightList-Accent2"/>
        <w:tblW w:w="0" w:type="auto"/>
        <w:tblBorders>
          <w:top w:val="single" w:sz="18" w:space="0" w:color="C0504D" w:themeColor="accent2"/>
          <w:left w:val="single" w:sz="8" w:space="0" w:color="000000" w:themeColor="text1"/>
          <w:bottom w:val="single" w:sz="18" w:space="0" w:color="C0504D" w:themeColor="accent2"/>
          <w:right w:val="single" w:sz="8" w:space="0" w:color="000000" w:themeColor="text1"/>
          <w:insideH w:val="single" w:sz="8" w:space="0" w:color="000000" w:themeColor="text1"/>
          <w:insideV w:val="single" w:sz="2" w:space="0" w:color="auto"/>
        </w:tblBorders>
        <w:tblLayout w:type="fixed"/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3200"/>
        <w:gridCol w:w="7400"/>
      </w:tblGrid>
      <w:tr w:rsidR="00975457" w:rsidRPr="004E282D" w:rsidTr="001B09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tcBorders>
              <w:left w:val="single" w:sz="18" w:space="0" w:color="C0504D" w:themeColor="accent2"/>
              <w:right w:val="single" w:sz="18" w:space="0" w:color="C0504D" w:themeColor="accent2"/>
            </w:tcBorders>
            <w:shd w:val="clear" w:color="auto" w:fill="F2E0D2"/>
            <w:vAlign w:val="center"/>
          </w:tcPr>
          <w:p w:rsidR="00975457" w:rsidRPr="004E282D" w:rsidRDefault="001B0987" w:rsidP="00975457">
            <w:pPr>
              <w:jc w:val="center"/>
              <w:rPr>
                <w:rStyle w:val="Strong"/>
                <w:b/>
                <w:color w:val="auto"/>
              </w:rPr>
            </w:pPr>
            <w:r>
              <w:rPr>
                <w:rStyle w:val="Strong"/>
                <w:b/>
                <w:color w:val="auto"/>
              </w:rPr>
              <w:t>Name</w:t>
            </w:r>
          </w:p>
        </w:tc>
        <w:tc>
          <w:tcPr>
            <w:tcW w:w="7400" w:type="dxa"/>
            <w:tcBorders>
              <w:left w:val="single" w:sz="18" w:space="0" w:color="C0504D" w:themeColor="accent2"/>
              <w:bottom w:val="single" w:sz="18" w:space="0" w:color="C0504D" w:themeColor="accent2"/>
              <w:right w:val="single" w:sz="18" w:space="0" w:color="C0504D" w:themeColor="accent2"/>
            </w:tcBorders>
            <w:shd w:val="clear" w:color="auto" w:fill="F2E0D2"/>
            <w:vAlign w:val="center"/>
          </w:tcPr>
          <w:p w:rsidR="00975457" w:rsidRPr="004E282D" w:rsidRDefault="001B0987" w:rsidP="009754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/>
                <w:color w:val="auto"/>
              </w:rPr>
            </w:pPr>
            <w:r>
              <w:rPr>
                <w:rStyle w:val="Strong"/>
                <w:b/>
                <w:color w:val="auto"/>
              </w:rPr>
              <w:t>Image</w:t>
            </w:r>
          </w:p>
        </w:tc>
      </w:tr>
      <w:tr w:rsidR="00975457" w:rsidTr="001B09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tcBorders>
              <w:top w:val="single" w:sz="18" w:space="0" w:color="C0504D" w:themeColor="accent2"/>
              <w:left w:val="single" w:sz="18" w:space="0" w:color="C0504D" w:themeColor="accent2"/>
              <w:bottom w:val="single" w:sz="18" w:space="0" w:color="C0504D" w:themeColor="accent2"/>
            </w:tcBorders>
            <w:vAlign w:val="center"/>
          </w:tcPr>
          <w:p w:rsidR="00975457" w:rsidRPr="00F42DD1" w:rsidRDefault="001B0987" w:rsidP="00417892">
            <w:pPr>
              <w:jc w:val="center"/>
              <w:rPr>
                <w:rStyle w:val="Strong"/>
              </w:rPr>
            </w:pPr>
            <w:r>
              <w:rPr>
                <w:rStyle w:val="Strong"/>
              </w:rPr>
              <w:t>Combine2 (-Cavity-)</w:t>
            </w:r>
          </w:p>
        </w:tc>
        <w:tc>
          <w:tcPr>
            <w:tcW w:w="7400" w:type="dxa"/>
            <w:tcBorders>
              <w:top w:val="single" w:sz="18" w:space="0" w:color="C0504D" w:themeColor="accent2"/>
              <w:bottom w:val="single" w:sz="18" w:space="0" w:color="C0504D" w:themeColor="accent2"/>
            </w:tcBorders>
            <w:vAlign w:val="center"/>
          </w:tcPr>
          <w:p w:rsidR="00975457" w:rsidRPr="006208CB" w:rsidRDefault="001B0987" w:rsidP="004178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b w:val="0"/>
                <w:sz w:val="20"/>
                <w:szCs w:val="20"/>
              </w:rPr>
            </w:pPr>
            <w:r>
              <w:rPr>
                <w:bCs/>
                <w:noProof/>
                <w:sz w:val="20"/>
                <w:szCs w:val="20"/>
              </w:rPr>
              <w:drawing>
                <wp:inline distT="0" distB="0" distL="0" distR="0">
                  <wp:extent cx="3810000" cy="2042628"/>
                  <wp:effectExtent l="0" t="0" r="0" b="0"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042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75457" w:rsidRDefault="00975457"/>
    <w:p w:rsidR="00D12797" w:rsidRDefault="00975457" w:rsidP="00D12797">
      <w:pPr>
        <w:pStyle w:val="Heading1"/>
      </w:pPr>
      <w:r>
        <w:br w:type="page"/>
      </w:r>
      <w:bookmarkStart w:id="9" w:name="_Toc227748216"/>
      <w:r w:rsidR="001B0987">
        <w:lastRenderedPageBreak/>
        <w:t>Boundary Conditions</w:t>
      </w:r>
      <w:bookmarkEnd w:id="9"/>
    </w:p>
    <w:p w:rsidR="003233DB" w:rsidRDefault="003233DB" w:rsidP="00D12797"/>
    <w:tbl>
      <w:tblPr>
        <w:tblStyle w:val="LightList-Accent2"/>
        <w:tblW w:w="0" w:type="auto"/>
        <w:tblBorders>
          <w:top w:val="single" w:sz="18" w:space="0" w:color="C0504D" w:themeColor="accent2"/>
          <w:left w:val="single" w:sz="8" w:space="0" w:color="000000" w:themeColor="text1"/>
          <w:bottom w:val="single" w:sz="18" w:space="0" w:color="C0504D" w:themeColor="accent2"/>
          <w:right w:val="single" w:sz="8" w:space="0" w:color="000000" w:themeColor="text1"/>
          <w:insideH w:val="single" w:sz="8" w:space="0" w:color="000000" w:themeColor="text1"/>
          <w:insideV w:val="single" w:sz="2" w:space="0" w:color="auto"/>
        </w:tblBorders>
        <w:tblLayout w:type="fixed"/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1600"/>
        <w:gridCol w:w="4000"/>
        <w:gridCol w:w="5000"/>
      </w:tblGrid>
      <w:tr w:rsidR="003233DB" w:rsidRPr="004E282D" w:rsidTr="001B09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tcBorders>
              <w:left w:val="single" w:sz="18" w:space="0" w:color="C0504D" w:themeColor="accent2"/>
              <w:right w:val="single" w:sz="18" w:space="0" w:color="C0504D" w:themeColor="accent2"/>
            </w:tcBorders>
            <w:shd w:val="clear" w:color="auto" w:fill="F2E0D2"/>
            <w:vAlign w:val="center"/>
          </w:tcPr>
          <w:p w:rsidR="003233DB" w:rsidRPr="004E282D" w:rsidRDefault="001B0987" w:rsidP="00734272">
            <w:pPr>
              <w:jc w:val="center"/>
              <w:rPr>
                <w:rStyle w:val="Strong"/>
                <w:b/>
                <w:color w:val="auto"/>
              </w:rPr>
            </w:pPr>
            <w:r>
              <w:rPr>
                <w:rStyle w:val="Strong"/>
                <w:b/>
                <w:color w:val="auto"/>
              </w:rPr>
              <w:t>Name</w:t>
            </w:r>
          </w:p>
        </w:tc>
        <w:tc>
          <w:tcPr>
            <w:tcW w:w="4000" w:type="dxa"/>
            <w:tcBorders>
              <w:left w:val="single" w:sz="18" w:space="0" w:color="C0504D" w:themeColor="accent2"/>
              <w:bottom w:val="single" w:sz="18" w:space="0" w:color="C0504D" w:themeColor="accent2"/>
              <w:right w:val="single" w:sz="18" w:space="0" w:color="C0504D" w:themeColor="accent2"/>
            </w:tcBorders>
            <w:shd w:val="clear" w:color="auto" w:fill="F2E0D2"/>
            <w:vAlign w:val="center"/>
          </w:tcPr>
          <w:p w:rsidR="003233DB" w:rsidRPr="004E282D" w:rsidRDefault="001B0987" w:rsidP="007342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/>
                <w:color w:val="auto"/>
              </w:rPr>
            </w:pPr>
            <w:r>
              <w:rPr>
                <w:rStyle w:val="Strong"/>
                <w:b/>
                <w:color w:val="auto"/>
              </w:rPr>
              <w:t>Boundary Condition Image</w:t>
            </w:r>
          </w:p>
        </w:tc>
        <w:tc>
          <w:tcPr>
            <w:tcW w:w="5000" w:type="dxa"/>
            <w:tcBorders>
              <w:left w:val="single" w:sz="18" w:space="0" w:color="C0504D" w:themeColor="accent2"/>
              <w:bottom w:val="single" w:sz="18" w:space="0" w:color="C0504D" w:themeColor="accent2"/>
              <w:right w:val="single" w:sz="18" w:space="0" w:color="C0504D" w:themeColor="accent2"/>
            </w:tcBorders>
            <w:shd w:val="clear" w:color="auto" w:fill="F2E0D2"/>
            <w:vAlign w:val="center"/>
          </w:tcPr>
          <w:p w:rsidR="003233DB" w:rsidRPr="004E282D" w:rsidRDefault="001B0987" w:rsidP="007342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/>
                <w:color w:val="auto"/>
              </w:rPr>
            </w:pPr>
            <w:r>
              <w:rPr>
                <w:rStyle w:val="Strong"/>
                <w:b/>
                <w:color w:val="auto"/>
              </w:rPr>
              <w:t>Details</w:t>
            </w:r>
          </w:p>
        </w:tc>
      </w:tr>
      <w:tr w:rsidR="003233DB" w:rsidTr="001B09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tcBorders>
              <w:top w:val="single" w:sz="18" w:space="0" w:color="C0504D" w:themeColor="accent2"/>
              <w:left w:val="single" w:sz="18" w:space="0" w:color="C0504D" w:themeColor="accent2"/>
            </w:tcBorders>
            <w:vAlign w:val="center"/>
          </w:tcPr>
          <w:p w:rsidR="003233DB" w:rsidRPr="00F42DD1" w:rsidRDefault="001B0987" w:rsidP="000C2A50">
            <w:pPr>
              <w:jc w:val="center"/>
              <w:rPr>
                <w:rStyle w:val="Strong"/>
              </w:rPr>
            </w:pPr>
            <w:r>
              <w:rPr>
                <w:rStyle w:val="Strong"/>
              </w:rPr>
              <w:t>Injection Location-1</w:t>
            </w:r>
          </w:p>
        </w:tc>
        <w:tc>
          <w:tcPr>
            <w:tcW w:w="4000" w:type="dxa"/>
            <w:tcBorders>
              <w:top w:val="single" w:sz="18" w:space="0" w:color="C0504D" w:themeColor="accent2"/>
            </w:tcBorders>
          </w:tcPr>
          <w:p w:rsidR="003233DB" w:rsidRPr="006208CB" w:rsidRDefault="001B0987" w:rsidP="000C2A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b w:val="0"/>
                <w:sz w:val="20"/>
                <w:szCs w:val="20"/>
              </w:rPr>
            </w:pPr>
            <w:r>
              <w:rPr>
                <w:bCs/>
                <w:noProof/>
                <w:sz w:val="20"/>
                <w:szCs w:val="20"/>
              </w:rPr>
              <w:drawing>
                <wp:inline distT="0" distB="0" distL="0" distR="0">
                  <wp:extent cx="1905000" cy="1021222"/>
                  <wp:effectExtent l="0" t="0" r="0" b="7620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021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dxa"/>
            <w:tcBorders>
              <w:top w:val="single" w:sz="18" w:space="0" w:color="C0504D" w:themeColor="accent2"/>
              <w:right w:val="single" w:sz="18" w:space="0" w:color="C0504D" w:themeColor="accent2"/>
            </w:tcBorders>
          </w:tcPr>
          <w:tbl>
            <w:tblPr>
              <w:tblStyle w:val="MediumGrid1-Accent6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680" w:firstRow="0" w:lastRow="0" w:firstColumn="1" w:lastColumn="0" w:noHBand="1" w:noVBand="1"/>
            </w:tblPr>
            <w:tblGrid>
              <w:gridCol w:w="2592"/>
              <w:gridCol w:w="2178"/>
            </w:tblGrid>
            <w:tr w:rsidR="000C2A50" w:rsidTr="001B0987">
              <w:trPr>
                <w:trHeight w:val="7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17" w:type="pct"/>
                  <w:shd w:val="clear" w:color="auto" w:fill="auto"/>
                  <w:hideMark/>
                </w:tcPr>
                <w:p w:rsidR="003233DB" w:rsidRPr="00BE6656" w:rsidRDefault="001B0987" w:rsidP="00734272">
                  <w:pPr>
                    <w:jc w:val="right"/>
                    <w:rPr>
                      <w:rStyle w:val="Strong"/>
                      <w:bCs/>
                    </w:rPr>
                  </w:pPr>
                  <w:r>
                    <w:rPr>
                      <w:sz w:val="20"/>
                      <w:szCs w:val="20"/>
                    </w:rPr>
                    <w:t>Entity name</w:t>
                  </w:r>
                  <w:r w:rsidR="003233DB">
                    <w:rPr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283" w:type="pct"/>
                  <w:shd w:val="clear" w:color="auto" w:fill="auto"/>
                  <w:hideMark/>
                </w:tcPr>
                <w:p w:rsidR="003233DB" w:rsidRPr="00B77EA3" w:rsidRDefault="003233DB" w:rsidP="000C2A5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</w:tr>
          </w:tbl>
          <w:p w:rsidR="003233DB" w:rsidRDefault="003233DB" w:rsidP="007342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</w:rPr>
            </w:pPr>
          </w:p>
        </w:tc>
      </w:tr>
    </w:tbl>
    <w:p w:rsidR="003233DB" w:rsidRDefault="003233DB" w:rsidP="00D12797"/>
    <w:p w:rsidR="00B42A7F" w:rsidRDefault="00B42A7F" w:rsidP="00D12797"/>
    <w:p w:rsidR="00714CD8" w:rsidRDefault="00714CD8" w:rsidP="00D12797"/>
    <w:p w:rsidR="000914E2" w:rsidRDefault="000914E2" w:rsidP="00D12797"/>
    <w:tbl>
      <w:tblPr>
        <w:tblStyle w:val="LightList-Accent2"/>
        <w:tblW w:w="0" w:type="auto"/>
        <w:tblBorders>
          <w:top w:val="single" w:sz="18" w:space="0" w:color="C0504D" w:themeColor="accent2"/>
          <w:left w:val="single" w:sz="8" w:space="0" w:color="000000" w:themeColor="text1"/>
          <w:bottom w:val="single" w:sz="18" w:space="0" w:color="C0504D" w:themeColor="accent2"/>
          <w:right w:val="single" w:sz="8" w:space="0" w:color="000000" w:themeColor="text1"/>
          <w:insideH w:val="single" w:sz="8" w:space="0" w:color="000000" w:themeColor="text1"/>
          <w:insideV w:val="single" w:sz="2" w:space="0" w:color="auto"/>
        </w:tblBorders>
        <w:tblLayout w:type="fixed"/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1600"/>
        <w:gridCol w:w="4000"/>
        <w:gridCol w:w="5000"/>
      </w:tblGrid>
      <w:tr w:rsidR="00EC481A" w:rsidRPr="004E282D" w:rsidTr="001B09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tcBorders>
              <w:left w:val="single" w:sz="18" w:space="0" w:color="C0504D" w:themeColor="accent2"/>
              <w:right w:val="single" w:sz="18" w:space="0" w:color="C0504D" w:themeColor="accent2"/>
            </w:tcBorders>
            <w:shd w:val="clear" w:color="auto" w:fill="F2E0D2"/>
            <w:vAlign w:val="center"/>
          </w:tcPr>
          <w:p w:rsidR="00B715EB" w:rsidRPr="004E282D" w:rsidRDefault="001B0987" w:rsidP="00B715EB">
            <w:pPr>
              <w:jc w:val="center"/>
              <w:rPr>
                <w:rStyle w:val="Strong"/>
                <w:b/>
                <w:color w:val="auto"/>
              </w:rPr>
            </w:pPr>
            <w:r>
              <w:rPr>
                <w:rStyle w:val="Strong"/>
                <w:b/>
                <w:color w:val="auto"/>
              </w:rPr>
              <w:t>Name</w:t>
            </w:r>
          </w:p>
        </w:tc>
        <w:tc>
          <w:tcPr>
            <w:tcW w:w="4000" w:type="dxa"/>
            <w:tcBorders>
              <w:left w:val="single" w:sz="18" w:space="0" w:color="C0504D" w:themeColor="accent2"/>
              <w:bottom w:val="single" w:sz="18" w:space="0" w:color="C0504D" w:themeColor="accent2"/>
              <w:right w:val="single" w:sz="18" w:space="0" w:color="C0504D" w:themeColor="accent2"/>
            </w:tcBorders>
            <w:shd w:val="clear" w:color="auto" w:fill="F2E0D2"/>
            <w:vAlign w:val="center"/>
          </w:tcPr>
          <w:p w:rsidR="00B715EB" w:rsidRPr="004E282D" w:rsidRDefault="001B0987" w:rsidP="00B715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/>
                <w:color w:val="auto"/>
              </w:rPr>
            </w:pPr>
            <w:r>
              <w:rPr>
                <w:rStyle w:val="Strong"/>
                <w:b/>
                <w:color w:val="auto"/>
              </w:rPr>
              <w:t>Boundary Condition Image</w:t>
            </w:r>
          </w:p>
        </w:tc>
        <w:tc>
          <w:tcPr>
            <w:tcW w:w="5000" w:type="dxa"/>
            <w:tcBorders>
              <w:left w:val="single" w:sz="18" w:space="0" w:color="C0504D" w:themeColor="accent2"/>
              <w:bottom w:val="single" w:sz="18" w:space="0" w:color="C0504D" w:themeColor="accent2"/>
              <w:right w:val="single" w:sz="18" w:space="0" w:color="C0504D" w:themeColor="accent2"/>
            </w:tcBorders>
            <w:shd w:val="clear" w:color="auto" w:fill="F2E0D2"/>
            <w:vAlign w:val="center"/>
          </w:tcPr>
          <w:p w:rsidR="00B715EB" w:rsidRPr="004E282D" w:rsidRDefault="001B0987" w:rsidP="00B715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/>
                <w:color w:val="auto"/>
              </w:rPr>
            </w:pPr>
            <w:r>
              <w:rPr>
                <w:rStyle w:val="Strong"/>
                <w:b/>
                <w:color w:val="auto"/>
              </w:rPr>
              <w:t>Details</w:t>
            </w:r>
          </w:p>
        </w:tc>
      </w:tr>
      <w:tr w:rsidR="00EC481A" w:rsidTr="001B09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tcBorders>
              <w:top w:val="single" w:sz="18" w:space="0" w:color="C0504D" w:themeColor="accent2"/>
              <w:left w:val="single" w:sz="18" w:space="0" w:color="C0504D" w:themeColor="accent2"/>
            </w:tcBorders>
            <w:vAlign w:val="center"/>
          </w:tcPr>
          <w:p w:rsidR="00B715EB" w:rsidRPr="00F42DD1" w:rsidRDefault="001B0987" w:rsidP="00B715EB">
            <w:pPr>
              <w:jc w:val="center"/>
              <w:rPr>
                <w:rStyle w:val="Strong"/>
              </w:rPr>
            </w:pPr>
            <w:r>
              <w:rPr>
                <w:rStyle w:val="Strong"/>
              </w:rPr>
              <w:t>Clamp Force-1</w:t>
            </w:r>
          </w:p>
        </w:tc>
        <w:tc>
          <w:tcPr>
            <w:tcW w:w="4000" w:type="dxa"/>
            <w:tcBorders>
              <w:top w:val="single" w:sz="18" w:space="0" w:color="C0504D" w:themeColor="accent2"/>
            </w:tcBorders>
          </w:tcPr>
          <w:p w:rsidR="00B715EB" w:rsidRPr="006208CB" w:rsidRDefault="001B0987" w:rsidP="00B715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b w:val="0"/>
                <w:sz w:val="20"/>
                <w:szCs w:val="20"/>
              </w:rPr>
            </w:pPr>
            <w:r>
              <w:rPr>
                <w:bCs/>
                <w:noProof/>
                <w:sz w:val="20"/>
                <w:szCs w:val="20"/>
              </w:rPr>
              <w:drawing>
                <wp:inline distT="0" distB="0" distL="0" distR="0">
                  <wp:extent cx="1905000" cy="1021222"/>
                  <wp:effectExtent l="0" t="0" r="0" b="7620"/>
                  <wp:docPr id="8" name="Pictur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021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dxa"/>
            <w:tcBorders>
              <w:top w:val="single" w:sz="18" w:space="0" w:color="C0504D" w:themeColor="accent2"/>
              <w:right w:val="single" w:sz="18" w:space="0" w:color="C0504D" w:themeColor="accent2"/>
            </w:tcBorders>
          </w:tcPr>
          <w:tbl>
            <w:tblPr>
              <w:tblStyle w:val="MediumGrid1-Accent6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680" w:firstRow="0" w:lastRow="0" w:firstColumn="1" w:lastColumn="0" w:noHBand="1" w:noVBand="1"/>
            </w:tblPr>
            <w:tblGrid>
              <w:gridCol w:w="2592"/>
              <w:gridCol w:w="2178"/>
            </w:tblGrid>
            <w:tr w:rsidR="00EC481A" w:rsidTr="00756005">
              <w:trPr>
                <w:trHeight w:val="7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17" w:type="pct"/>
                  <w:shd w:val="clear" w:color="auto" w:fill="auto"/>
                  <w:hideMark/>
                </w:tcPr>
                <w:p w:rsidR="00B715EB" w:rsidRPr="00BE6656" w:rsidRDefault="001B0987" w:rsidP="00EC481A">
                  <w:pPr>
                    <w:jc w:val="right"/>
                    <w:rPr>
                      <w:rStyle w:val="Strong"/>
                      <w:bCs/>
                    </w:rPr>
                  </w:pPr>
                  <w:r>
                    <w:rPr>
                      <w:sz w:val="20"/>
                      <w:szCs w:val="20"/>
                    </w:rPr>
                    <w:t>Clamp Force Direction</w:t>
                  </w:r>
                  <w:r w:rsidR="00B715EB">
                    <w:rPr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283" w:type="pct"/>
                  <w:shd w:val="clear" w:color="auto" w:fill="auto"/>
                  <w:hideMark/>
                </w:tcPr>
                <w:p w:rsidR="00B715EB" w:rsidRPr="00B77EA3" w:rsidRDefault="00B715EB" w:rsidP="00EC481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</w:tr>
            <w:tr w:rsidR="00EC481A" w:rsidTr="00756005">
              <w:trPr>
                <w:trHeight w:val="7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17" w:type="pct"/>
                  <w:shd w:val="clear" w:color="auto" w:fill="auto"/>
                </w:tcPr>
                <w:p w:rsidR="00B715EB" w:rsidRDefault="001B0987" w:rsidP="00EC481A">
                  <w:pPr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Excluded Region</w:t>
                  </w:r>
                  <w:r w:rsidR="00B715EB">
                    <w:rPr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283" w:type="pct"/>
                  <w:shd w:val="clear" w:color="auto" w:fill="auto"/>
                </w:tcPr>
                <w:p w:rsidR="00B715EB" w:rsidRDefault="00B715EB" w:rsidP="00EC481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</w:tr>
          </w:tbl>
          <w:p w:rsidR="00B715EB" w:rsidRDefault="00B715EB" w:rsidP="00B715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</w:rPr>
            </w:pPr>
          </w:p>
        </w:tc>
      </w:tr>
    </w:tbl>
    <w:p w:rsidR="00B715EB" w:rsidRDefault="00B715EB" w:rsidP="00D12797"/>
    <w:p w:rsidR="008955EA" w:rsidRDefault="008955EA" w:rsidP="00D12797"/>
    <w:p w:rsidR="00464E69" w:rsidRDefault="00464E69"/>
    <w:p w:rsidR="00C20B0C" w:rsidRDefault="00C20B0C"/>
    <w:tbl>
      <w:tblPr>
        <w:tblStyle w:val="LightList-Accent2"/>
        <w:tblW w:w="0" w:type="auto"/>
        <w:tblBorders>
          <w:top w:val="single" w:sz="18" w:space="0" w:color="C0504D" w:themeColor="accent2"/>
          <w:left w:val="single" w:sz="8" w:space="0" w:color="000000" w:themeColor="text1"/>
          <w:bottom w:val="single" w:sz="18" w:space="0" w:color="C0504D" w:themeColor="accent2"/>
          <w:right w:val="single" w:sz="8" w:space="0" w:color="000000" w:themeColor="text1"/>
          <w:insideH w:val="single" w:sz="8" w:space="0" w:color="000000" w:themeColor="text1"/>
          <w:insideV w:val="single" w:sz="2" w:space="0" w:color="auto"/>
        </w:tblBorders>
        <w:tblLayout w:type="fixed"/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1600"/>
        <w:gridCol w:w="4000"/>
        <w:gridCol w:w="5000"/>
      </w:tblGrid>
      <w:tr w:rsidR="00756005" w:rsidRPr="004E282D" w:rsidTr="001B09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tcBorders>
              <w:left w:val="single" w:sz="18" w:space="0" w:color="C0504D" w:themeColor="accent2"/>
              <w:right w:val="single" w:sz="18" w:space="0" w:color="C0504D" w:themeColor="accent2"/>
            </w:tcBorders>
            <w:shd w:val="clear" w:color="auto" w:fill="F2E0D2"/>
            <w:vAlign w:val="center"/>
          </w:tcPr>
          <w:p w:rsidR="00C20B0C" w:rsidRPr="004E282D" w:rsidRDefault="001B0987" w:rsidP="00C20B0C">
            <w:pPr>
              <w:jc w:val="center"/>
              <w:rPr>
                <w:rStyle w:val="Strong"/>
                <w:b/>
                <w:color w:val="auto"/>
              </w:rPr>
            </w:pPr>
            <w:r>
              <w:rPr>
                <w:rStyle w:val="Strong"/>
                <w:b/>
                <w:color w:val="auto"/>
              </w:rPr>
              <w:t>Name</w:t>
            </w:r>
          </w:p>
        </w:tc>
        <w:tc>
          <w:tcPr>
            <w:tcW w:w="4000" w:type="dxa"/>
            <w:tcBorders>
              <w:left w:val="single" w:sz="18" w:space="0" w:color="C0504D" w:themeColor="accent2"/>
              <w:bottom w:val="single" w:sz="18" w:space="0" w:color="C0504D" w:themeColor="accent2"/>
              <w:right w:val="single" w:sz="18" w:space="0" w:color="C0504D" w:themeColor="accent2"/>
            </w:tcBorders>
            <w:shd w:val="clear" w:color="auto" w:fill="F2E0D2"/>
            <w:vAlign w:val="center"/>
          </w:tcPr>
          <w:p w:rsidR="00C20B0C" w:rsidRPr="004E282D" w:rsidRDefault="001B0987" w:rsidP="00C20B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/>
                <w:color w:val="auto"/>
              </w:rPr>
            </w:pPr>
            <w:r>
              <w:rPr>
                <w:rStyle w:val="Strong"/>
                <w:b/>
                <w:color w:val="auto"/>
              </w:rPr>
              <w:t>Boundary Condition Image</w:t>
            </w:r>
          </w:p>
        </w:tc>
        <w:tc>
          <w:tcPr>
            <w:tcW w:w="5000" w:type="dxa"/>
            <w:tcBorders>
              <w:left w:val="single" w:sz="18" w:space="0" w:color="C0504D" w:themeColor="accent2"/>
              <w:bottom w:val="single" w:sz="18" w:space="0" w:color="C0504D" w:themeColor="accent2"/>
              <w:right w:val="single" w:sz="18" w:space="0" w:color="C0504D" w:themeColor="accent2"/>
            </w:tcBorders>
            <w:shd w:val="clear" w:color="auto" w:fill="F2E0D2"/>
            <w:vAlign w:val="center"/>
          </w:tcPr>
          <w:p w:rsidR="00C20B0C" w:rsidRPr="004E282D" w:rsidRDefault="001B0987" w:rsidP="00C20B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/>
                <w:color w:val="auto"/>
              </w:rPr>
            </w:pPr>
            <w:r>
              <w:rPr>
                <w:rStyle w:val="Strong"/>
                <w:b/>
                <w:color w:val="auto"/>
              </w:rPr>
              <w:t>Details</w:t>
            </w:r>
          </w:p>
        </w:tc>
      </w:tr>
      <w:tr w:rsidR="00756005" w:rsidTr="001B09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tcBorders>
              <w:top w:val="single" w:sz="18" w:space="0" w:color="C0504D" w:themeColor="accent2"/>
              <w:left w:val="single" w:sz="18" w:space="0" w:color="C0504D" w:themeColor="accent2"/>
            </w:tcBorders>
            <w:vAlign w:val="center"/>
          </w:tcPr>
          <w:p w:rsidR="00C20B0C" w:rsidRPr="00F42DD1" w:rsidRDefault="001B0987" w:rsidP="00C20B0C">
            <w:pPr>
              <w:jc w:val="center"/>
              <w:rPr>
                <w:rStyle w:val="Strong"/>
              </w:rPr>
            </w:pPr>
            <w:r>
              <w:rPr>
                <w:rStyle w:val="Strong"/>
              </w:rPr>
              <w:t>Air Vents-1</w:t>
            </w:r>
          </w:p>
        </w:tc>
        <w:tc>
          <w:tcPr>
            <w:tcW w:w="4000" w:type="dxa"/>
            <w:tcBorders>
              <w:top w:val="single" w:sz="18" w:space="0" w:color="C0504D" w:themeColor="accent2"/>
            </w:tcBorders>
          </w:tcPr>
          <w:p w:rsidR="00C20B0C" w:rsidRPr="006208CB" w:rsidRDefault="001B0987" w:rsidP="00C20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b w:val="0"/>
                <w:sz w:val="20"/>
                <w:szCs w:val="20"/>
              </w:rPr>
            </w:pPr>
            <w:r>
              <w:rPr>
                <w:bCs/>
                <w:noProof/>
                <w:sz w:val="20"/>
                <w:szCs w:val="20"/>
              </w:rPr>
              <w:drawing>
                <wp:inline distT="0" distB="0" distL="0" distR="0">
                  <wp:extent cx="1905000" cy="1021222"/>
                  <wp:effectExtent l="0" t="0" r="0" b="7620"/>
                  <wp:docPr id="9" name="Pictur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021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dxa"/>
            <w:tcBorders>
              <w:top w:val="single" w:sz="18" w:space="0" w:color="C0504D" w:themeColor="accent2"/>
              <w:right w:val="single" w:sz="18" w:space="0" w:color="C0504D" w:themeColor="accent2"/>
            </w:tcBorders>
          </w:tcPr>
          <w:tbl>
            <w:tblPr>
              <w:tblStyle w:val="MediumGrid1-Accent6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680" w:firstRow="0" w:lastRow="0" w:firstColumn="1" w:lastColumn="0" w:noHBand="1" w:noVBand="1"/>
            </w:tblPr>
            <w:tblGrid>
              <w:gridCol w:w="2592"/>
              <w:gridCol w:w="2178"/>
            </w:tblGrid>
            <w:tr w:rsidR="00C20B0C" w:rsidTr="00756005">
              <w:trPr>
                <w:trHeight w:val="7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17" w:type="pct"/>
                  <w:shd w:val="clear" w:color="auto" w:fill="auto"/>
                  <w:hideMark/>
                </w:tcPr>
                <w:p w:rsidR="00C20B0C" w:rsidRPr="00BE6656" w:rsidRDefault="001B0987" w:rsidP="00C20B0C">
                  <w:pPr>
                    <w:jc w:val="right"/>
                    <w:rPr>
                      <w:rStyle w:val="Strong"/>
                      <w:bCs/>
                    </w:rPr>
                  </w:pPr>
                  <w:r>
                    <w:rPr>
                      <w:sz w:val="20"/>
                      <w:szCs w:val="20"/>
                    </w:rPr>
                    <w:t>Entity name</w:t>
                  </w:r>
                  <w:r w:rsidR="00C20B0C">
                    <w:rPr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283" w:type="pct"/>
                  <w:shd w:val="clear" w:color="auto" w:fill="auto"/>
                  <w:hideMark/>
                </w:tcPr>
                <w:p w:rsidR="00C20B0C" w:rsidRPr="00B77EA3" w:rsidRDefault="00C20B0C" w:rsidP="00C20B0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</w:tr>
          </w:tbl>
          <w:p w:rsidR="00C20B0C" w:rsidRDefault="00C20B0C" w:rsidP="00C20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</w:rPr>
            </w:pPr>
          </w:p>
        </w:tc>
      </w:tr>
    </w:tbl>
    <w:p w:rsidR="008F3838" w:rsidRDefault="008F3838"/>
    <w:p w:rsidR="008F3838" w:rsidRDefault="008F3838"/>
    <w:p w:rsidR="008F3838" w:rsidRDefault="00D12797">
      <w:r>
        <w:br w:type="page"/>
      </w:r>
    </w:p>
    <w:p w:rsidR="00EE0822" w:rsidRDefault="001B0987" w:rsidP="00EE0822">
      <w:pPr>
        <w:pStyle w:val="Heading1"/>
      </w:pPr>
      <w:bookmarkStart w:id="10" w:name="_Toc227748217"/>
      <w:r>
        <w:lastRenderedPageBreak/>
        <w:t>Global Parameters</w:t>
      </w:r>
      <w:bookmarkEnd w:id="10"/>
    </w:p>
    <w:p w:rsidR="00EE0822" w:rsidRPr="004628D2" w:rsidRDefault="00EE0822" w:rsidP="00EE082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56"/>
      </w:tblGrid>
      <w:tr w:rsidR="00EE0822" w:rsidTr="00734272">
        <w:tc>
          <w:tcPr>
            <w:tcW w:w="10856" w:type="dxa"/>
          </w:tcPr>
          <w:p w:rsidR="00EE0822" w:rsidRDefault="001B0987" w:rsidP="00734272">
            <w:pPr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General</w:t>
            </w:r>
          </w:p>
          <w:p w:rsidR="00EE0822" w:rsidRDefault="00EE0822" w:rsidP="00734272"/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746"/>
              <w:gridCol w:w="4848"/>
            </w:tblGrid>
            <w:tr w:rsidR="00EE0822" w:rsidTr="0073427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EE0822" w:rsidRDefault="001B0987" w:rsidP="00EE0822">
                  <w:r>
                    <w:t>Clamp Force Limit</w:t>
                  </w:r>
                </w:p>
              </w:tc>
              <w:tc>
                <w:tcPr>
                  <w:tcW w:w="49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EE0822" w:rsidRDefault="001B0987" w:rsidP="0073427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  100 Tonne</w:t>
                  </w:r>
                </w:p>
              </w:tc>
            </w:tr>
            <w:tr w:rsidR="001B0987" w:rsidTr="0073427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1B0987" w:rsidRDefault="001B0987" w:rsidP="00EE0822">
                  <w:r>
                    <w:t>Ambient Temperature</w:t>
                  </w:r>
                </w:p>
              </w:tc>
              <w:tc>
                <w:tcPr>
                  <w:tcW w:w="49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1B0987" w:rsidRDefault="001B0987" w:rsidP="0073427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  30 °C</w:t>
                  </w:r>
                </w:p>
              </w:tc>
            </w:tr>
          </w:tbl>
          <w:p w:rsidR="00EE0822" w:rsidRDefault="00EE0822" w:rsidP="00734272"/>
        </w:tc>
      </w:tr>
    </w:tbl>
    <w:p w:rsidR="00EE0822" w:rsidRDefault="00EE0822" w:rsidP="00EE082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56"/>
      </w:tblGrid>
      <w:tr w:rsidR="00EE0822" w:rsidTr="00734272">
        <w:tc>
          <w:tcPr>
            <w:tcW w:w="10856" w:type="dxa"/>
          </w:tcPr>
          <w:p w:rsidR="00EE0822" w:rsidRDefault="001B0987" w:rsidP="00734272">
            <w:pPr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Fill-Pack</w:t>
            </w:r>
          </w:p>
          <w:p w:rsidR="00EE0822" w:rsidRDefault="00EE0822" w:rsidP="00734272"/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742"/>
              <w:gridCol w:w="4852"/>
            </w:tblGrid>
            <w:tr w:rsidR="00EE0822" w:rsidTr="0073427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EE0822" w:rsidRDefault="001B0987" w:rsidP="00EE0822">
                  <w:r>
                    <w:t>Gravity Downward Direction for fill</w:t>
                  </w:r>
                </w:p>
              </w:tc>
              <w:tc>
                <w:tcPr>
                  <w:tcW w:w="49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EE0822" w:rsidRDefault="001B0987" w:rsidP="0073427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  -Y</w:t>
                  </w:r>
                </w:p>
              </w:tc>
            </w:tr>
            <w:tr w:rsidR="001B0987" w:rsidTr="0073427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1B0987" w:rsidRDefault="001B0987" w:rsidP="00EE0822">
                  <w:r>
                    <w:t>Venting Analysis</w:t>
                  </w:r>
                </w:p>
              </w:tc>
              <w:tc>
                <w:tcPr>
                  <w:tcW w:w="49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1B0987" w:rsidRDefault="001B0987" w:rsidP="0073427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  Off</w:t>
                  </w:r>
                </w:p>
              </w:tc>
            </w:tr>
            <w:tr w:rsidR="001B0987" w:rsidTr="0073427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1B0987" w:rsidRDefault="001B0987" w:rsidP="00EE0822">
                  <w:r>
                    <w:t>Solver Type</w:t>
                  </w:r>
                </w:p>
              </w:tc>
              <w:tc>
                <w:tcPr>
                  <w:tcW w:w="49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1B0987" w:rsidRDefault="001B0987" w:rsidP="0073427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  AMG</w:t>
                  </w:r>
                </w:p>
              </w:tc>
            </w:tr>
            <w:tr w:rsidR="001B0987" w:rsidTr="0073427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1B0987" w:rsidRDefault="001B0987" w:rsidP="00EE0822">
                  <w:r>
                    <w:t>Volume of Fluid Algorithm</w:t>
                  </w:r>
                </w:p>
              </w:tc>
              <w:tc>
                <w:tcPr>
                  <w:tcW w:w="49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1B0987" w:rsidRDefault="001B0987" w:rsidP="0073427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  CICSAM</w:t>
                  </w:r>
                </w:p>
              </w:tc>
            </w:tr>
          </w:tbl>
          <w:p w:rsidR="00EE0822" w:rsidRDefault="00EE0822" w:rsidP="00734272"/>
        </w:tc>
      </w:tr>
    </w:tbl>
    <w:p w:rsidR="00EE0822" w:rsidRDefault="00EE0822" w:rsidP="00EE082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56"/>
      </w:tblGrid>
      <w:tr w:rsidR="00EE0822" w:rsidTr="00734272">
        <w:tc>
          <w:tcPr>
            <w:tcW w:w="10856" w:type="dxa"/>
          </w:tcPr>
          <w:p w:rsidR="00EE0822" w:rsidRDefault="001B0987" w:rsidP="00734272">
            <w:pPr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Warp</w:t>
            </w:r>
          </w:p>
          <w:p w:rsidR="00EE0822" w:rsidRDefault="00EE0822" w:rsidP="00734272"/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745"/>
              <w:gridCol w:w="4849"/>
            </w:tblGrid>
            <w:tr w:rsidR="00EE0822" w:rsidTr="0073427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EE0822" w:rsidRDefault="001B0987" w:rsidP="00EE0822">
                  <w:r>
                    <w:t>Gravity Downward Direction for warp</w:t>
                  </w:r>
                </w:p>
              </w:tc>
              <w:tc>
                <w:tcPr>
                  <w:tcW w:w="49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EE0822" w:rsidRDefault="001B0987" w:rsidP="0073427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  -Y</w:t>
                  </w:r>
                </w:p>
              </w:tc>
            </w:tr>
            <w:tr w:rsidR="001B0987" w:rsidTr="0073427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1B0987" w:rsidRDefault="001B0987" w:rsidP="00EE0822">
                  <w:r>
                    <w:t>Solver Type</w:t>
                  </w:r>
                </w:p>
              </w:tc>
              <w:tc>
                <w:tcPr>
                  <w:tcW w:w="49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1B0987" w:rsidRDefault="001B0987" w:rsidP="0073427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  AMG</w:t>
                  </w:r>
                </w:p>
              </w:tc>
            </w:tr>
          </w:tbl>
          <w:p w:rsidR="00EE0822" w:rsidRDefault="00EE0822" w:rsidP="00734272"/>
        </w:tc>
      </w:tr>
    </w:tbl>
    <w:p w:rsidR="00EE0822" w:rsidRDefault="00EE0822" w:rsidP="00EE082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56"/>
      </w:tblGrid>
      <w:tr w:rsidR="00EE0822" w:rsidTr="00734272">
        <w:tc>
          <w:tcPr>
            <w:tcW w:w="10856" w:type="dxa"/>
          </w:tcPr>
          <w:p w:rsidR="00EE0822" w:rsidRDefault="001B0987" w:rsidP="00734272">
            <w:pPr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Cool</w:t>
            </w:r>
          </w:p>
          <w:p w:rsidR="00EE0822" w:rsidRDefault="00EE0822" w:rsidP="00734272"/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738"/>
              <w:gridCol w:w="4856"/>
            </w:tblGrid>
            <w:tr w:rsidR="00EE0822" w:rsidTr="0073427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EE0822" w:rsidRDefault="001B0987" w:rsidP="00EE0822">
                  <w:r>
                    <w:t>Mold Open Time</w:t>
                  </w:r>
                </w:p>
              </w:tc>
              <w:tc>
                <w:tcPr>
                  <w:tcW w:w="49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EE0822" w:rsidRDefault="001B0987" w:rsidP="0073427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  5 sec</w:t>
                  </w:r>
                </w:p>
              </w:tc>
            </w:tr>
            <w:tr w:rsidR="001B0987" w:rsidTr="0073427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1B0987" w:rsidRDefault="001B0987" w:rsidP="00EE0822">
                  <w:r>
                    <w:t>Specify control based on &lt;Ejection Temperature /Cooling Time &gt;</w:t>
                  </w:r>
                </w:p>
              </w:tc>
              <w:tc>
                <w:tcPr>
                  <w:tcW w:w="49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1B0987" w:rsidRDefault="001B0987" w:rsidP="0073427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  Ejection Temperature </w:t>
                  </w:r>
                </w:p>
              </w:tc>
            </w:tr>
            <w:tr w:rsidR="001B0987" w:rsidTr="0073427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1B0987" w:rsidRDefault="001B0987" w:rsidP="00EE0822">
                  <w:r>
                    <w:t>Solver Type</w:t>
                  </w:r>
                </w:p>
              </w:tc>
              <w:tc>
                <w:tcPr>
                  <w:tcW w:w="49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1B0987" w:rsidRDefault="001B0987" w:rsidP="0073427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  AMG</w:t>
                  </w:r>
                </w:p>
              </w:tc>
            </w:tr>
            <w:tr w:rsidR="001B0987" w:rsidTr="0073427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1B0987" w:rsidRDefault="001B0987" w:rsidP="00EE0822">
                  <w:r>
                    <w:t>Analysis Method</w:t>
                  </w:r>
                </w:p>
              </w:tc>
              <w:tc>
                <w:tcPr>
                  <w:tcW w:w="492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1B0987" w:rsidRDefault="001B0987" w:rsidP="0073427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  FEM-Linear</w:t>
                  </w:r>
                </w:p>
              </w:tc>
            </w:tr>
          </w:tbl>
          <w:p w:rsidR="00EE0822" w:rsidRDefault="00EE0822" w:rsidP="00734272"/>
        </w:tc>
      </w:tr>
    </w:tbl>
    <w:p w:rsidR="00EE0822" w:rsidRDefault="00EE0822" w:rsidP="00EE0822"/>
    <w:p w:rsidR="00107FF0" w:rsidRDefault="00107FF0" w:rsidP="00EE0822">
      <w:r>
        <w:br w:type="page"/>
      </w:r>
    </w:p>
    <w:p w:rsidR="009E7531" w:rsidRDefault="009E7531" w:rsidP="00EE0822"/>
    <w:p w:rsidR="009E7531" w:rsidRDefault="001B0987" w:rsidP="009E7531">
      <w:pPr>
        <w:pStyle w:val="Heading1"/>
      </w:pPr>
      <w:bookmarkStart w:id="11" w:name="_Toc227748218"/>
      <w:r>
        <w:t>Mesh Details</w:t>
      </w:r>
      <w:bookmarkEnd w:id="11"/>
    </w:p>
    <w:p w:rsidR="009E7531" w:rsidRPr="004628D2" w:rsidRDefault="009E7531" w:rsidP="009E7531"/>
    <w:p w:rsidR="009E7531" w:rsidRPr="00767C96" w:rsidRDefault="001B0987" w:rsidP="00EE0822">
      <w:r>
        <w:rPr>
          <w:noProof/>
        </w:rPr>
        <w:drawing>
          <wp:inline distT="0" distB="0" distL="0" distR="0">
            <wp:extent cx="3638095" cy="3304762"/>
            <wp:effectExtent l="0" t="0" r="635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095" cy="3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822" w:rsidRDefault="00EE0822" w:rsidP="00EE0822">
      <w:r>
        <w:br w:type="page"/>
      </w:r>
    </w:p>
    <w:p w:rsidR="00C22C1C" w:rsidRDefault="001B0987" w:rsidP="00C22C1C">
      <w:pPr>
        <w:pStyle w:val="Heading1"/>
        <w:rPr>
          <w:lang w:eastAsia="zh-TW"/>
        </w:rPr>
      </w:pPr>
      <w:bookmarkStart w:id="12" w:name="_Toc227748219"/>
      <w:bookmarkEnd w:id="1"/>
      <w:bookmarkEnd w:id="2"/>
      <w:bookmarkEnd w:id="3"/>
      <w:r>
        <w:lastRenderedPageBreak/>
        <w:t>Fill Results</w:t>
      </w:r>
      <w:bookmarkEnd w:id="12"/>
    </w:p>
    <w:p w:rsidR="00C22C1C" w:rsidRDefault="001B0987" w:rsidP="00C22C1C">
      <w:pPr>
        <w:rPr>
          <w:lang w:eastAsia="zh-TW"/>
        </w:rPr>
      </w:pPr>
      <w:r>
        <w:t>Comments</w:t>
      </w:r>
      <w:r w:rsidR="00C22C1C">
        <w:t>:</w:t>
      </w:r>
    </w:p>
    <w:p w:rsidR="00C22C1C" w:rsidRPr="00B57772" w:rsidRDefault="001B0987" w:rsidP="00C22C1C">
      <w:pPr>
        <w:pStyle w:val="Heading2"/>
      </w:pPr>
      <w:r>
        <w:t>Fill Summary</w:t>
      </w:r>
    </w:p>
    <w:tbl>
      <w:tblPr>
        <w:tblStyle w:val="MediumList1-Accent11"/>
        <w:tblW w:w="0" w:type="auto"/>
        <w:tblLook w:val="0480" w:firstRow="0" w:lastRow="0" w:firstColumn="1" w:lastColumn="0" w:noHBand="0" w:noVBand="1"/>
      </w:tblPr>
      <w:tblGrid>
        <w:gridCol w:w="5364"/>
        <w:gridCol w:w="5390"/>
      </w:tblGrid>
      <w:tr w:rsidR="00C22C1C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C22C1C" w:rsidRDefault="001B0987" w:rsidP="004C0F0B">
            <w:r>
              <w:t>Clamp Force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C22C1C" w:rsidRDefault="001B0987" w:rsidP="004C0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2.4426 Tonne</w:t>
            </w:r>
          </w:p>
        </w:tc>
      </w:tr>
      <w:tr w:rsidR="001B0987" w:rsidTr="004C0F0B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r>
              <w:t>X-dir. Clamping Force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1.1999 Tonne</w:t>
            </w:r>
          </w:p>
        </w:tc>
      </w:tr>
      <w:tr w:rsidR="001B0987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r>
              <w:t>Y-dir. Clamping Force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2.4426 Tonne</w:t>
            </w:r>
          </w:p>
        </w:tc>
      </w:tr>
      <w:tr w:rsidR="001B0987" w:rsidTr="004C0F0B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r>
              <w:t>Z-dir. Clamping Force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1.2252 Tonne</w:t>
            </w:r>
          </w:p>
        </w:tc>
      </w:tr>
      <w:tr w:rsidR="001B0987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r>
              <w:t>Required injection pressure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8.3592 Mpa</w:t>
            </w:r>
          </w:p>
        </w:tc>
      </w:tr>
      <w:tr w:rsidR="001B0987" w:rsidTr="004C0F0B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r>
              <w:t>Max. real temperature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230.1567 °C</w:t>
            </w:r>
          </w:p>
        </w:tc>
      </w:tr>
      <w:tr w:rsidR="001B0987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r>
              <w:t>Max. bulk temperature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230.1565 °C</w:t>
            </w:r>
          </w:p>
        </w:tc>
      </w:tr>
      <w:tr w:rsidR="001B0987" w:rsidTr="004C0F0B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r>
              <w:t>Max. shear stress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0.2409 Mpa</w:t>
            </w:r>
          </w:p>
        </w:tc>
      </w:tr>
      <w:tr w:rsidR="001B0987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r>
              <w:t>Max. shear rate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2883.3990 1/sec</w:t>
            </w:r>
          </w:p>
        </w:tc>
      </w:tr>
      <w:tr w:rsidR="001B0987" w:rsidTr="004C0F0B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r>
              <w:t>CPU Time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717.59 sec</w:t>
            </w:r>
          </w:p>
        </w:tc>
      </w:tr>
      <w:tr w:rsidR="001B0987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r>
              <w:t xml:space="preserve">Cycle Time  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115.16 sec</w:t>
            </w:r>
          </w:p>
        </w:tc>
      </w:tr>
      <w:tr w:rsidR="001B0987" w:rsidTr="004C0F0B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r>
              <w:t xml:space="preserve">1. Filling Time  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10.16 sec</w:t>
            </w:r>
          </w:p>
        </w:tc>
      </w:tr>
      <w:tr w:rsidR="001B0987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r>
              <w:t xml:space="preserve">2. Total Time in Pack Stage  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100.00 sec</w:t>
            </w:r>
          </w:p>
        </w:tc>
      </w:tr>
      <w:tr w:rsidR="001B0987" w:rsidTr="004C0F0B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r>
              <w:t xml:space="preserve">a). Pressure Holding Time  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20.27 sec</w:t>
            </w:r>
          </w:p>
        </w:tc>
      </w:tr>
      <w:tr w:rsidR="001B0987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r>
              <w:t xml:space="preserve">b). Pure Cooling Time  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79.73 sec</w:t>
            </w:r>
          </w:p>
        </w:tc>
      </w:tr>
      <w:tr w:rsidR="001B0987" w:rsidTr="004C0F0B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r>
              <w:t xml:space="preserve">3. Mold Open Time  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5.00  sec</w:t>
            </w:r>
          </w:p>
        </w:tc>
      </w:tr>
    </w:tbl>
    <w:p w:rsidR="00C22C1C" w:rsidRDefault="00C22C1C" w:rsidP="00C22C1C">
      <w:pPr>
        <w:rPr>
          <w:lang w:eastAsia="zh-TW"/>
        </w:rPr>
      </w:pPr>
    </w:p>
    <w:p w:rsidR="001B0987" w:rsidRDefault="001B0987">
      <w:r>
        <w:rPr>
          <w:b/>
          <w:bCs/>
        </w:rP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523"/>
        <w:gridCol w:w="3277"/>
        <w:gridCol w:w="2576"/>
        <w:gridCol w:w="2640"/>
      </w:tblGrid>
      <w:tr w:rsidR="00C22C1C" w:rsidTr="004C0F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C22C1C" w:rsidRDefault="001B0987" w:rsidP="004C0F0B">
            <w:r>
              <w:lastRenderedPageBreak/>
              <w:t>Name</w:t>
            </w:r>
          </w:p>
        </w:tc>
        <w:tc>
          <w:tcPr>
            <w:tcW w:w="351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C22C1C" w:rsidRDefault="001B0987" w:rsidP="004C0F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4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C22C1C" w:rsidRDefault="001B0987" w:rsidP="004C0F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12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C22C1C" w:rsidRDefault="001B0987" w:rsidP="004C0F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C22C1C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C22C1C" w:rsidRPr="004D2956" w:rsidRDefault="001B0987" w:rsidP="004C0F0B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Fill Time</w:t>
            </w:r>
          </w:p>
        </w:tc>
        <w:tc>
          <w:tcPr>
            <w:tcW w:w="351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C22C1C" w:rsidRPr="004D2956" w:rsidRDefault="001B0987" w:rsidP="004C0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Fill Results</w:t>
            </w:r>
          </w:p>
        </w:tc>
        <w:tc>
          <w:tcPr>
            <w:tcW w:w="234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C22C1C" w:rsidRPr="004D2956" w:rsidRDefault="001B0987" w:rsidP="004C0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0.010087</w:t>
            </w:r>
          </w:p>
        </w:tc>
        <w:tc>
          <w:tcPr>
            <w:tcW w:w="2312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C22C1C" w:rsidRPr="004D2956" w:rsidRDefault="001B0987" w:rsidP="004C0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10.155290</w:t>
            </w:r>
          </w:p>
        </w:tc>
      </w:tr>
      <w:tr w:rsidR="00C22C1C" w:rsidTr="004C0F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C22C1C" w:rsidRPr="00F86AB0" w:rsidRDefault="001B0987" w:rsidP="004C0F0B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11" name="Pictur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22C1C" w:rsidRPr="004D2956" w:rsidRDefault="00C22C1C" w:rsidP="004C0F0B">
            <w:pPr>
              <w:jc w:val="center"/>
              <w:rPr>
                <w:sz w:val="20"/>
                <w:szCs w:val="20"/>
              </w:rPr>
            </w:pPr>
          </w:p>
        </w:tc>
      </w:tr>
      <w:tr w:rsidR="00C22C1C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C22C1C" w:rsidRPr="00F43322" w:rsidRDefault="00C22C1C" w:rsidP="004C0F0B">
            <w:pPr>
              <w:rPr>
                <w:rFonts w:asciiTheme="minorHAnsi" w:eastAsiaTheme="minorEastAsia" w:hAnsiTheme="minorHAnsi" w:cstheme="minorBidi"/>
                <w:b w:val="0"/>
                <w:sz w:val="20"/>
                <w:szCs w:val="20"/>
              </w:rPr>
            </w:pPr>
          </w:p>
          <w:p w:rsidR="00C22C1C" w:rsidRPr="00282CC6" w:rsidRDefault="00C22C1C" w:rsidP="004C0F0B">
            <w:pPr>
              <w:rPr>
                <w:b w:val="0"/>
                <w:noProof/>
              </w:rPr>
            </w:pPr>
          </w:p>
        </w:tc>
      </w:tr>
    </w:tbl>
    <w:p w:rsidR="001B0987" w:rsidRDefault="001B0987" w:rsidP="00C22C1C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45"/>
        <w:gridCol w:w="3263"/>
        <w:gridCol w:w="2566"/>
        <w:gridCol w:w="2542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51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4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12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Pressure at End of Fill</w:t>
            </w:r>
          </w:p>
        </w:tc>
        <w:tc>
          <w:tcPr>
            <w:tcW w:w="351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Fill Results</w:t>
            </w:r>
          </w:p>
        </w:tc>
        <w:tc>
          <w:tcPr>
            <w:tcW w:w="234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0.102751</w:t>
            </w:r>
          </w:p>
        </w:tc>
        <w:tc>
          <w:tcPr>
            <w:tcW w:w="2312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8.359222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12" name="Picture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43322" w:rsidRDefault="001B0987" w:rsidP="00A2148C">
            <w:pPr>
              <w:rPr>
                <w:rFonts w:asciiTheme="minorHAnsi" w:eastAsiaTheme="minorEastAsia" w:hAnsiTheme="minorHAnsi" w:cstheme="minorBidi"/>
                <w:b w:val="0"/>
                <w:sz w:val="20"/>
                <w:szCs w:val="20"/>
              </w:rPr>
            </w:pPr>
          </w:p>
          <w:p w:rsidR="001B0987" w:rsidRPr="00282CC6" w:rsidRDefault="001B0987" w:rsidP="00A2148C">
            <w:pPr>
              <w:rPr>
                <w:b w:val="0"/>
                <w:noProof/>
              </w:rPr>
            </w:pPr>
          </w:p>
        </w:tc>
      </w:tr>
    </w:tbl>
    <w:p w:rsidR="001B0987" w:rsidRDefault="001B0987" w:rsidP="00C22C1C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807"/>
        <w:gridCol w:w="3103"/>
        <w:gridCol w:w="2523"/>
        <w:gridCol w:w="2583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51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4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12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Temperature at End of Fill</w:t>
            </w:r>
          </w:p>
        </w:tc>
        <w:tc>
          <w:tcPr>
            <w:tcW w:w="351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Fill Results</w:t>
            </w:r>
          </w:p>
        </w:tc>
        <w:tc>
          <w:tcPr>
            <w:tcW w:w="234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66.380928</w:t>
            </w:r>
          </w:p>
        </w:tc>
        <w:tc>
          <w:tcPr>
            <w:tcW w:w="2312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230.006699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13" name="Pictur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43322" w:rsidRDefault="001B0987" w:rsidP="00A2148C">
            <w:pPr>
              <w:rPr>
                <w:rFonts w:asciiTheme="minorHAnsi" w:eastAsiaTheme="minorEastAsia" w:hAnsiTheme="minorHAnsi" w:cstheme="minorBidi"/>
                <w:b w:val="0"/>
                <w:sz w:val="20"/>
                <w:szCs w:val="20"/>
              </w:rPr>
            </w:pPr>
          </w:p>
          <w:p w:rsidR="001B0987" w:rsidRPr="00282CC6" w:rsidRDefault="001B0987" w:rsidP="00A2148C">
            <w:pPr>
              <w:rPr>
                <w:b w:val="0"/>
                <w:noProof/>
              </w:rPr>
            </w:pPr>
          </w:p>
        </w:tc>
      </w:tr>
    </w:tbl>
    <w:p w:rsidR="001B0987" w:rsidRDefault="001B0987" w:rsidP="00C22C1C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807"/>
        <w:gridCol w:w="3103"/>
        <w:gridCol w:w="2523"/>
        <w:gridCol w:w="2583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51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4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12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Bulk Temperature at End of Fill</w:t>
            </w:r>
          </w:p>
        </w:tc>
        <w:tc>
          <w:tcPr>
            <w:tcW w:w="351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Fill Results</w:t>
            </w:r>
          </w:p>
        </w:tc>
        <w:tc>
          <w:tcPr>
            <w:tcW w:w="234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66.455360</w:t>
            </w:r>
          </w:p>
        </w:tc>
        <w:tc>
          <w:tcPr>
            <w:tcW w:w="2312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230.006500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14" name="Pictur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43322" w:rsidRDefault="001B0987" w:rsidP="00A2148C">
            <w:pPr>
              <w:rPr>
                <w:rFonts w:asciiTheme="minorHAnsi" w:eastAsiaTheme="minorEastAsia" w:hAnsiTheme="minorHAnsi" w:cstheme="minorBidi"/>
                <w:b w:val="0"/>
                <w:sz w:val="20"/>
                <w:szCs w:val="20"/>
              </w:rPr>
            </w:pPr>
          </w:p>
          <w:p w:rsidR="001B0987" w:rsidRPr="00282CC6" w:rsidRDefault="001B0987" w:rsidP="00A2148C">
            <w:pPr>
              <w:rPr>
                <w:b w:val="0"/>
                <w:noProof/>
              </w:rPr>
            </w:pPr>
          </w:p>
        </w:tc>
      </w:tr>
    </w:tbl>
    <w:p w:rsidR="001B0987" w:rsidRDefault="001B0987" w:rsidP="00C22C1C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786"/>
        <w:gridCol w:w="3080"/>
        <w:gridCol w:w="2586"/>
        <w:gridCol w:w="2564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51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4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12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Flow Front Temperature</w:t>
            </w:r>
          </w:p>
        </w:tc>
        <w:tc>
          <w:tcPr>
            <w:tcW w:w="351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Fill Results</w:t>
            </w:r>
          </w:p>
        </w:tc>
        <w:tc>
          <w:tcPr>
            <w:tcW w:w="234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178.105698</w:t>
            </w:r>
          </w:p>
        </w:tc>
        <w:tc>
          <w:tcPr>
            <w:tcW w:w="2312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229.900696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15" name="Pictur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43322" w:rsidRDefault="001B0987" w:rsidP="00A2148C">
            <w:pPr>
              <w:rPr>
                <w:rFonts w:asciiTheme="minorHAnsi" w:eastAsiaTheme="minorEastAsia" w:hAnsiTheme="minorHAnsi" w:cstheme="minorBidi"/>
                <w:b w:val="0"/>
                <w:sz w:val="20"/>
                <w:szCs w:val="20"/>
              </w:rPr>
            </w:pPr>
          </w:p>
          <w:p w:rsidR="001B0987" w:rsidRPr="00282CC6" w:rsidRDefault="001B0987" w:rsidP="00A2148C">
            <w:pPr>
              <w:rPr>
                <w:b w:val="0"/>
                <w:noProof/>
              </w:rPr>
            </w:pPr>
          </w:p>
        </w:tc>
      </w:tr>
    </w:tbl>
    <w:p w:rsidR="001B0987" w:rsidRDefault="001B0987" w:rsidP="00C22C1C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872"/>
        <w:gridCol w:w="3175"/>
        <w:gridCol w:w="2496"/>
        <w:gridCol w:w="2473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51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4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12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Temperature Growth at End of Fill</w:t>
            </w:r>
          </w:p>
        </w:tc>
        <w:tc>
          <w:tcPr>
            <w:tcW w:w="351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Fill Results</w:t>
            </w:r>
          </w:p>
        </w:tc>
        <w:tc>
          <w:tcPr>
            <w:tcW w:w="234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0.000000</w:t>
            </w:r>
          </w:p>
        </w:tc>
        <w:tc>
          <w:tcPr>
            <w:tcW w:w="2312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0.006468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16" name="Pictur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43322" w:rsidRDefault="001B0987" w:rsidP="00A2148C">
            <w:pPr>
              <w:rPr>
                <w:rFonts w:asciiTheme="minorHAnsi" w:eastAsiaTheme="minorEastAsia" w:hAnsiTheme="minorHAnsi" w:cstheme="minorBidi"/>
                <w:b w:val="0"/>
                <w:sz w:val="20"/>
                <w:szCs w:val="20"/>
              </w:rPr>
            </w:pPr>
          </w:p>
          <w:p w:rsidR="001B0987" w:rsidRPr="00282CC6" w:rsidRDefault="001B0987" w:rsidP="00A2148C">
            <w:pPr>
              <w:rPr>
                <w:b w:val="0"/>
                <w:noProof/>
              </w:rPr>
            </w:pPr>
          </w:p>
        </w:tc>
      </w:tr>
    </w:tbl>
    <w:p w:rsidR="001B0987" w:rsidRDefault="001B0987" w:rsidP="00C22C1C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543"/>
        <w:gridCol w:w="3303"/>
        <w:gridCol w:w="2597"/>
        <w:gridCol w:w="2573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51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4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12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Shear Stress at End of Fill</w:t>
            </w:r>
          </w:p>
        </w:tc>
        <w:tc>
          <w:tcPr>
            <w:tcW w:w="351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Fill Results</w:t>
            </w:r>
          </w:p>
        </w:tc>
        <w:tc>
          <w:tcPr>
            <w:tcW w:w="234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0.000080</w:t>
            </w:r>
          </w:p>
        </w:tc>
        <w:tc>
          <w:tcPr>
            <w:tcW w:w="2312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0.240875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17" name="Pictur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43322" w:rsidRDefault="001B0987" w:rsidP="00A2148C">
            <w:pPr>
              <w:rPr>
                <w:rFonts w:asciiTheme="minorHAnsi" w:eastAsiaTheme="minorEastAsia" w:hAnsiTheme="minorHAnsi" w:cstheme="minorBidi"/>
                <w:b w:val="0"/>
                <w:sz w:val="20"/>
                <w:szCs w:val="20"/>
              </w:rPr>
            </w:pPr>
          </w:p>
          <w:p w:rsidR="001B0987" w:rsidRPr="00282CC6" w:rsidRDefault="001B0987" w:rsidP="00A2148C">
            <w:pPr>
              <w:rPr>
                <w:b w:val="0"/>
                <w:noProof/>
              </w:rPr>
            </w:pPr>
          </w:p>
        </w:tc>
      </w:tr>
    </w:tbl>
    <w:p w:rsidR="001B0987" w:rsidRDefault="001B0987" w:rsidP="00C22C1C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484"/>
        <w:gridCol w:w="3225"/>
        <w:gridCol w:w="2536"/>
        <w:gridCol w:w="2771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51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4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12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Shear Rate at End of Fill</w:t>
            </w:r>
          </w:p>
        </w:tc>
        <w:tc>
          <w:tcPr>
            <w:tcW w:w="351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Fill Results</w:t>
            </w:r>
          </w:p>
        </w:tc>
        <w:tc>
          <w:tcPr>
            <w:tcW w:w="234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0.025106</w:t>
            </w:r>
          </w:p>
        </w:tc>
        <w:tc>
          <w:tcPr>
            <w:tcW w:w="2312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2883.398926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43322" w:rsidRDefault="001B0987" w:rsidP="00A2148C">
            <w:pPr>
              <w:rPr>
                <w:rFonts w:asciiTheme="minorHAnsi" w:eastAsiaTheme="minorEastAsia" w:hAnsiTheme="minorHAnsi" w:cstheme="minorBidi"/>
                <w:b w:val="0"/>
                <w:sz w:val="20"/>
                <w:szCs w:val="20"/>
              </w:rPr>
            </w:pPr>
          </w:p>
          <w:p w:rsidR="001B0987" w:rsidRPr="00282CC6" w:rsidRDefault="001B0987" w:rsidP="00A2148C">
            <w:pPr>
              <w:rPr>
                <w:b w:val="0"/>
                <w:noProof/>
              </w:rPr>
            </w:pPr>
          </w:p>
        </w:tc>
      </w:tr>
    </w:tbl>
    <w:p w:rsidR="001B0987" w:rsidRDefault="001B0987" w:rsidP="00C22C1C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748"/>
        <w:gridCol w:w="3190"/>
        <w:gridCol w:w="2508"/>
        <w:gridCol w:w="2570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51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4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12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Volumetric Shrinkage at End of Fill</w:t>
            </w:r>
          </w:p>
        </w:tc>
        <w:tc>
          <w:tcPr>
            <w:tcW w:w="351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Fill Results</w:t>
            </w:r>
          </w:p>
        </w:tc>
        <w:tc>
          <w:tcPr>
            <w:tcW w:w="234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4.067349</w:t>
            </w:r>
          </w:p>
        </w:tc>
        <w:tc>
          <w:tcPr>
            <w:tcW w:w="2312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17.270281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19" name="Picture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43322" w:rsidRDefault="001B0987" w:rsidP="00A2148C">
            <w:pPr>
              <w:rPr>
                <w:rFonts w:asciiTheme="minorHAnsi" w:eastAsiaTheme="minorEastAsia" w:hAnsiTheme="minorHAnsi" w:cstheme="minorBidi"/>
                <w:b w:val="0"/>
                <w:sz w:val="20"/>
                <w:szCs w:val="20"/>
              </w:rPr>
            </w:pPr>
          </w:p>
          <w:p w:rsidR="001B0987" w:rsidRPr="00282CC6" w:rsidRDefault="001B0987" w:rsidP="00A2148C">
            <w:pPr>
              <w:rPr>
                <w:b w:val="0"/>
                <w:noProof/>
              </w:rPr>
            </w:pPr>
          </w:p>
        </w:tc>
      </w:tr>
    </w:tbl>
    <w:p w:rsidR="001B0987" w:rsidRDefault="001B0987" w:rsidP="00C22C1C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27"/>
        <w:gridCol w:w="3237"/>
        <w:gridCol w:w="2545"/>
        <w:gridCol w:w="2607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51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4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12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Freezing Time at End of Fill</w:t>
            </w:r>
          </w:p>
        </w:tc>
        <w:tc>
          <w:tcPr>
            <w:tcW w:w="351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Fill Results</w:t>
            </w:r>
          </w:p>
        </w:tc>
        <w:tc>
          <w:tcPr>
            <w:tcW w:w="234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1.953608</w:t>
            </w:r>
          </w:p>
        </w:tc>
        <w:tc>
          <w:tcPr>
            <w:tcW w:w="2312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10.154260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20" name="Picture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43322" w:rsidRDefault="001B0987" w:rsidP="00A2148C">
            <w:pPr>
              <w:rPr>
                <w:rFonts w:asciiTheme="minorHAnsi" w:eastAsiaTheme="minorEastAsia" w:hAnsiTheme="minorHAnsi" w:cstheme="minorBidi"/>
                <w:b w:val="0"/>
                <w:sz w:val="20"/>
                <w:szCs w:val="20"/>
              </w:rPr>
            </w:pPr>
          </w:p>
          <w:p w:rsidR="001B0987" w:rsidRPr="00282CC6" w:rsidRDefault="001B0987" w:rsidP="00A2148C">
            <w:pPr>
              <w:rPr>
                <w:b w:val="0"/>
                <w:noProof/>
              </w:rPr>
            </w:pPr>
          </w:p>
        </w:tc>
      </w:tr>
    </w:tbl>
    <w:p w:rsidR="001B0987" w:rsidRDefault="001B0987" w:rsidP="00C22C1C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529"/>
        <w:gridCol w:w="3208"/>
        <w:gridCol w:w="2608"/>
        <w:gridCol w:w="2671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51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4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12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Cooling Time</w:t>
            </w:r>
          </w:p>
        </w:tc>
        <w:tc>
          <w:tcPr>
            <w:tcW w:w="351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Fill Results</w:t>
            </w:r>
          </w:p>
        </w:tc>
        <w:tc>
          <w:tcPr>
            <w:tcW w:w="234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10.355290</w:t>
            </w:r>
          </w:p>
        </w:tc>
        <w:tc>
          <w:tcPr>
            <w:tcW w:w="2312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816.155273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21" name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43322" w:rsidRDefault="001B0987" w:rsidP="00A2148C">
            <w:pPr>
              <w:rPr>
                <w:rFonts w:asciiTheme="minorHAnsi" w:eastAsiaTheme="minorEastAsia" w:hAnsiTheme="minorHAnsi" w:cstheme="minorBidi"/>
                <w:b w:val="0"/>
                <w:sz w:val="20"/>
                <w:szCs w:val="20"/>
              </w:rPr>
            </w:pPr>
          </w:p>
          <w:p w:rsidR="001B0987" w:rsidRPr="00282CC6" w:rsidRDefault="001B0987" w:rsidP="00A2148C">
            <w:pPr>
              <w:rPr>
                <w:b w:val="0"/>
                <w:noProof/>
              </w:rPr>
            </w:pPr>
          </w:p>
        </w:tc>
      </w:tr>
    </w:tbl>
    <w:p w:rsidR="001B0987" w:rsidRDefault="001B0987" w:rsidP="00C22C1C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807"/>
        <w:gridCol w:w="3103"/>
        <w:gridCol w:w="2523"/>
        <w:gridCol w:w="2583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51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4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12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Temperature at End of Cooling</w:t>
            </w:r>
          </w:p>
        </w:tc>
        <w:tc>
          <w:tcPr>
            <w:tcW w:w="351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Fill Results</w:t>
            </w:r>
          </w:p>
        </w:tc>
        <w:tc>
          <w:tcPr>
            <w:tcW w:w="234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49.999962</w:t>
            </w:r>
          </w:p>
        </w:tc>
        <w:tc>
          <w:tcPr>
            <w:tcW w:w="2312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168.626495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22" name="Picture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43322" w:rsidRDefault="001B0987" w:rsidP="00A2148C">
            <w:pPr>
              <w:rPr>
                <w:rFonts w:asciiTheme="minorHAnsi" w:eastAsiaTheme="minorEastAsia" w:hAnsiTheme="minorHAnsi" w:cstheme="minorBidi"/>
                <w:b w:val="0"/>
                <w:sz w:val="20"/>
                <w:szCs w:val="20"/>
              </w:rPr>
            </w:pPr>
          </w:p>
          <w:p w:rsidR="001B0987" w:rsidRPr="00282CC6" w:rsidRDefault="001B0987" w:rsidP="00A2148C">
            <w:pPr>
              <w:rPr>
                <w:b w:val="0"/>
                <w:noProof/>
              </w:rPr>
            </w:pPr>
          </w:p>
        </w:tc>
      </w:tr>
    </w:tbl>
    <w:p w:rsidR="001B0987" w:rsidRDefault="001B0987" w:rsidP="00C22C1C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557"/>
        <w:gridCol w:w="3297"/>
        <w:gridCol w:w="2593"/>
        <w:gridCol w:w="2569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51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4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12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Frozen Area at End of Fill</w:t>
            </w:r>
          </w:p>
        </w:tc>
        <w:tc>
          <w:tcPr>
            <w:tcW w:w="351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Fill Results</w:t>
            </w:r>
          </w:p>
        </w:tc>
        <w:tc>
          <w:tcPr>
            <w:tcW w:w="234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0.000000</w:t>
            </w:r>
          </w:p>
        </w:tc>
        <w:tc>
          <w:tcPr>
            <w:tcW w:w="2312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1.000000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23" name="Picture 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43322" w:rsidRDefault="001B0987" w:rsidP="00A2148C">
            <w:pPr>
              <w:rPr>
                <w:rFonts w:asciiTheme="minorHAnsi" w:eastAsiaTheme="minorEastAsia" w:hAnsiTheme="minorHAnsi" w:cstheme="minorBidi"/>
                <w:b w:val="0"/>
                <w:sz w:val="20"/>
                <w:szCs w:val="20"/>
              </w:rPr>
            </w:pPr>
          </w:p>
          <w:p w:rsidR="001B0987" w:rsidRPr="00282CC6" w:rsidRDefault="001B0987" w:rsidP="00A2148C">
            <w:pPr>
              <w:rPr>
                <w:b w:val="0"/>
                <w:noProof/>
              </w:rPr>
            </w:pPr>
          </w:p>
        </w:tc>
      </w:tr>
    </w:tbl>
    <w:p w:rsidR="001B0987" w:rsidRDefault="001B0987" w:rsidP="00C22C1C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586"/>
        <w:gridCol w:w="3219"/>
        <w:gridCol w:w="2531"/>
        <w:gridCol w:w="2680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51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4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12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Velocity Vector at End of Fill</w:t>
            </w:r>
          </w:p>
        </w:tc>
        <w:tc>
          <w:tcPr>
            <w:tcW w:w="351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Fill Results</w:t>
            </w:r>
          </w:p>
        </w:tc>
        <w:tc>
          <w:tcPr>
            <w:tcW w:w="234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0.000022</w:t>
            </w:r>
          </w:p>
        </w:tc>
        <w:tc>
          <w:tcPr>
            <w:tcW w:w="2312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100.619127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24" name="Picture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43322" w:rsidRDefault="001B0987" w:rsidP="00A2148C">
            <w:pPr>
              <w:rPr>
                <w:rFonts w:asciiTheme="minorHAnsi" w:eastAsiaTheme="minorEastAsia" w:hAnsiTheme="minorHAnsi" w:cstheme="minorBidi"/>
                <w:b w:val="0"/>
                <w:sz w:val="20"/>
                <w:szCs w:val="20"/>
              </w:rPr>
            </w:pPr>
          </w:p>
          <w:p w:rsidR="001B0987" w:rsidRPr="00282CC6" w:rsidRDefault="001B0987" w:rsidP="00A2148C">
            <w:pPr>
              <w:rPr>
                <w:b w:val="0"/>
                <w:noProof/>
              </w:rPr>
            </w:pPr>
          </w:p>
        </w:tc>
      </w:tr>
    </w:tbl>
    <w:p w:rsidR="001B0987" w:rsidRDefault="001B0987" w:rsidP="00C22C1C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846"/>
        <w:gridCol w:w="3185"/>
        <w:gridCol w:w="2504"/>
        <w:gridCol w:w="2481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51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4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12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Gate Filling Contribution</w:t>
            </w:r>
          </w:p>
        </w:tc>
        <w:tc>
          <w:tcPr>
            <w:tcW w:w="351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Fill Results</w:t>
            </w:r>
          </w:p>
        </w:tc>
        <w:tc>
          <w:tcPr>
            <w:tcW w:w="234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0.000000</w:t>
            </w:r>
          </w:p>
        </w:tc>
        <w:tc>
          <w:tcPr>
            <w:tcW w:w="2312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1.000000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25" name="Picture 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43322" w:rsidRDefault="001B0987" w:rsidP="00A2148C">
            <w:pPr>
              <w:rPr>
                <w:rFonts w:asciiTheme="minorHAnsi" w:eastAsiaTheme="minorEastAsia" w:hAnsiTheme="minorHAnsi" w:cstheme="minorBidi"/>
                <w:b w:val="0"/>
                <w:sz w:val="20"/>
                <w:szCs w:val="20"/>
              </w:rPr>
            </w:pPr>
          </w:p>
          <w:p w:rsidR="001B0987" w:rsidRPr="00282CC6" w:rsidRDefault="001B0987" w:rsidP="00A2148C">
            <w:pPr>
              <w:rPr>
                <w:b w:val="0"/>
                <w:noProof/>
              </w:rPr>
            </w:pPr>
          </w:p>
        </w:tc>
      </w:tr>
    </w:tbl>
    <w:p w:rsidR="001B0987" w:rsidRDefault="001B0987" w:rsidP="00C22C1C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543"/>
        <w:gridCol w:w="3303"/>
        <w:gridCol w:w="2597"/>
        <w:gridCol w:w="2573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51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4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12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Ease of Fill</w:t>
            </w:r>
          </w:p>
        </w:tc>
        <w:tc>
          <w:tcPr>
            <w:tcW w:w="351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Fill Results</w:t>
            </w:r>
          </w:p>
        </w:tc>
        <w:tc>
          <w:tcPr>
            <w:tcW w:w="234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0.000000</w:t>
            </w:r>
          </w:p>
        </w:tc>
        <w:tc>
          <w:tcPr>
            <w:tcW w:w="2312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2.000000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26" name="Picture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43322" w:rsidRDefault="001B0987" w:rsidP="00A2148C">
            <w:pPr>
              <w:rPr>
                <w:rFonts w:asciiTheme="minorHAnsi" w:eastAsiaTheme="minorEastAsia" w:hAnsiTheme="minorHAnsi" w:cstheme="minorBidi"/>
                <w:b w:val="0"/>
                <w:sz w:val="20"/>
                <w:szCs w:val="20"/>
              </w:rPr>
            </w:pPr>
          </w:p>
          <w:p w:rsidR="001B0987" w:rsidRPr="00282CC6" w:rsidRDefault="001B0987" w:rsidP="00A2148C">
            <w:pPr>
              <w:rPr>
                <w:b w:val="0"/>
                <w:noProof/>
              </w:rPr>
            </w:pPr>
          </w:p>
        </w:tc>
      </w:tr>
    </w:tbl>
    <w:p w:rsidR="001B0987" w:rsidRDefault="001B0987" w:rsidP="00C22C1C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503"/>
        <w:gridCol w:w="3251"/>
        <w:gridCol w:w="2556"/>
        <w:gridCol w:w="2706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51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4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12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Weld Lines</w:t>
            </w:r>
          </w:p>
        </w:tc>
        <w:tc>
          <w:tcPr>
            <w:tcW w:w="351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Fill Results</w:t>
            </w:r>
          </w:p>
        </w:tc>
        <w:tc>
          <w:tcPr>
            <w:tcW w:w="234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3.490000</w:t>
            </w:r>
          </w:p>
        </w:tc>
        <w:tc>
          <w:tcPr>
            <w:tcW w:w="2312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147.910004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27" name="Picture 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43322" w:rsidRDefault="001B0987" w:rsidP="00A2148C">
            <w:pPr>
              <w:rPr>
                <w:rFonts w:asciiTheme="minorHAnsi" w:eastAsiaTheme="minorEastAsia" w:hAnsiTheme="minorHAnsi" w:cstheme="minorBidi"/>
                <w:b w:val="0"/>
                <w:sz w:val="20"/>
                <w:szCs w:val="20"/>
              </w:rPr>
            </w:pPr>
          </w:p>
          <w:p w:rsidR="001B0987" w:rsidRPr="00282CC6" w:rsidRDefault="001B0987" w:rsidP="00A2148C">
            <w:pPr>
              <w:rPr>
                <w:b w:val="0"/>
                <w:noProof/>
              </w:rPr>
            </w:pPr>
          </w:p>
        </w:tc>
      </w:tr>
    </w:tbl>
    <w:p w:rsidR="001B0987" w:rsidRDefault="001B0987" w:rsidP="00C22C1C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523"/>
        <w:gridCol w:w="3277"/>
        <w:gridCol w:w="2576"/>
        <w:gridCol w:w="2640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51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4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12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Air Traps</w:t>
            </w:r>
          </w:p>
        </w:tc>
        <w:tc>
          <w:tcPr>
            <w:tcW w:w="351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Fill Results</w:t>
            </w:r>
          </w:p>
        </w:tc>
        <w:tc>
          <w:tcPr>
            <w:tcW w:w="234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0.010087</w:t>
            </w:r>
          </w:p>
        </w:tc>
        <w:tc>
          <w:tcPr>
            <w:tcW w:w="2312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10.155290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28" name="Pictur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4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43322" w:rsidRDefault="001B0987" w:rsidP="00A2148C">
            <w:pPr>
              <w:rPr>
                <w:rFonts w:asciiTheme="minorHAnsi" w:eastAsiaTheme="minorEastAsia" w:hAnsiTheme="minorHAnsi" w:cstheme="minorBidi"/>
                <w:b w:val="0"/>
                <w:sz w:val="20"/>
                <w:szCs w:val="20"/>
              </w:rPr>
            </w:pPr>
          </w:p>
          <w:p w:rsidR="001B0987" w:rsidRPr="00282CC6" w:rsidRDefault="001B0987" w:rsidP="00A2148C">
            <w:pPr>
              <w:rPr>
                <w:b w:val="0"/>
                <w:noProof/>
              </w:rPr>
            </w:pPr>
          </w:p>
        </w:tc>
      </w:tr>
    </w:tbl>
    <w:p w:rsidR="001B0987" w:rsidRDefault="001B0987" w:rsidP="00C22C1C">
      <w:r>
        <w:br w:type="page"/>
      </w:r>
    </w:p>
    <w:p w:rsidR="00C22C1C" w:rsidRDefault="001B0987" w:rsidP="00C22C1C">
      <w:pPr>
        <w:pStyle w:val="Heading1"/>
        <w:rPr>
          <w:lang w:eastAsia="zh-TW"/>
        </w:rPr>
      </w:pPr>
      <w:bookmarkStart w:id="13" w:name="_Toc227748220"/>
      <w:r>
        <w:lastRenderedPageBreak/>
        <w:t>Pack Results</w:t>
      </w:r>
      <w:bookmarkEnd w:id="13"/>
    </w:p>
    <w:p w:rsidR="00C22C1C" w:rsidRDefault="001B0987" w:rsidP="00C22C1C">
      <w:pPr>
        <w:rPr>
          <w:lang w:eastAsia="zh-TW"/>
        </w:rPr>
      </w:pPr>
      <w:r>
        <w:t>Comments</w:t>
      </w:r>
      <w:r w:rsidR="00C22C1C">
        <w:t>:</w:t>
      </w:r>
    </w:p>
    <w:p w:rsidR="00C22C1C" w:rsidRPr="00B57772" w:rsidRDefault="001B0987" w:rsidP="00C22C1C">
      <w:pPr>
        <w:pStyle w:val="Heading2"/>
      </w:pPr>
      <w:r>
        <w:t>Pack Summary</w:t>
      </w:r>
    </w:p>
    <w:tbl>
      <w:tblPr>
        <w:tblStyle w:val="MediumList1-Accent11"/>
        <w:tblW w:w="0" w:type="auto"/>
        <w:tblLook w:val="0480" w:firstRow="0" w:lastRow="0" w:firstColumn="1" w:lastColumn="0" w:noHBand="0" w:noVBand="1"/>
      </w:tblPr>
      <w:tblGrid>
        <w:gridCol w:w="5364"/>
        <w:gridCol w:w="5390"/>
      </w:tblGrid>
      <w:tr w:rsidR="00C22C1C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C22C1C" w:rsidRDefault="001B0987" w:rsidP="004C0F0B">
            <w:r>
              <w:t>Clamp Force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C22C1C" w:rsidRDefault="001B0987" w:rsidP="004C0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29.5291 Tonne</w:t>
            </w:r>
          </w:p>
        </w:tc>
      </w:tr>
      <w:tr w:rsidR="001B0987" w:rsidTr="004C0F0B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r>
              <w:t>X-dir. Clamping Force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14.3119 Tonne</w:t>
            </w:r>
          </w:p>
        </w:tc>
      </w:tr>
      <w:tr w:rsidR="001B0987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r>
              <w:t>Y-dir. Clamping Force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29.5291 Tonne</w:t>
            </w:r>
          </w:p>
        </w:tc>
      </w:tr>
      <w:tr w:rsidR="001B0987" w:rsidTr="004C0F0B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r>
              <w:t>Z-dir. Clamping Force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14.7500 Tonne</w:t>
            </w:r>
          </w:p>
        </w:tc>
      </w:tr>
      <w:tr w:rsidR="001B0987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r>
              <w:t>Max. real temperature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229.3655 °C</w:t>
            </w:r>
          </w:p>
        </w:tc>
      </w:tr>
      <w:tr w:rsidR="001B0987" w:rsidTr="004C0F0B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r>
              <w:t>Max. bulk temperature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230.0257 °C</w:t>
            </w:r>
          </w:p>
        </w:tc>
      </w:tr>
      <w:tr w:rsidR="001B0987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r>
              <w:t>Max. shear stress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0.3484 Mpa</w:t>
            </w:r>
          </w:p>
        </w:tc>
      </w:tr>
      <w:tr w:rsidR="001B0987" w:rsidTr="004C0F0B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r>
              <w:t>Max. shear rate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0.3235 1/sec</w:t>
            </w:r>
          </w:p>
        </w:tc>
      </w:tr>
      <w:tr w:rsidR="001B0987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r>
              <w:t>Max. residual stress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59.1820 Mpa</w:t>
            </w:r>
          </w:p>
        </w:tc>
      </w:tr>
      <w:tr w:rsidR="001B0987" w:rsidTr="004C0F0B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r>
              <w:t>Mass at the end of packing</w:t>
            </w:r>
          </w:p>
        </w:tc>
        <w:tc>
          <w:tcPr>
            <w:tcW w:w="5390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</w:tcPr>
          <w:p w:rsidR="001B0987" w:rsidRDefault="001B0987" w:rsidP="004C0F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502.88 (g)</w:t>
            </w:r>
          </w:p>
        </w:tc>
      </w:tr>
    </w:tbl>
    <w:p w:rsidR="00C22C1C" w:rsidRDefault="00C22C1C" w:rsidP="00C22C1C">
      <w:pPr>
        <w:rPr>
          <w:lang w:eastAsia="zh-TW"/>
        </w:rPr>
      </w:pPr>
    </w:p>
    <w:p w:rsidR="001B0987" w:rsidRDefault="001B0987">
      <w:r>
        <w:rPr>
          <w:b/>
          <w:bCs/>
        </w:rP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723"/>
        <w:gridCol w:w="3226"/>
        <w:gridCol w:w="2544"/>
        <w:gridCol w:w="2523"/>
      </w:tblGrid>
      <w:tr w:rsidR="00C22C1C" w:rsidTr="004C0F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C22C1C" w:rsidRDefault="001B0987" w:rsidP="004C0F0B">
            <w:r>
              <w:lastRenderedPageBreak/>
              <w:t>Name</w:t>
            </w:r>
          </w:p>
        </w:tc>
        <w:tc>
          <w:tcPr>
            <w:tcW w:w="3436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C22C1C" w:rsidRDefault="001B0987" w:rsidP="004C0F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295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C22C1C" w:rsidRDefault="001B0987" w:rsidP="004C0F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26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C22C1C" w:rsidRDefault="001B0987" w:rsidP="004C0F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C22C1C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C22C1C" w:rsidRPr="004D2956" w:rsidRDefault="001B0987" w:rsidP="004C0F0B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/>
                <w:b w:val="0"/>
                <w:bCs w:val="0"/>
                <w:sz w:val="20"/>
                <w:szCs w:val="20"/>
              </w:rPr>
              <w:t>Pressure at End of Packing</w:t>
            </w:r>
          </w:p>
        </w:tc>
        <w:tc>
          <w:tcPr>
            <w:tcW w:w="3436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C22C1C" w:rsidRPr="004D2956" w:rsidRDefault="001B0987" w:rsidP="004C0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Pack Results</w:t>
            </w:r>
          </w:p>
        </w:tc>
        <w:tc>
          <w:tcPr>
            <w:tcW w:w="2295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C22C1C" w:rsidRPr="004D2956" w:rsidRDefault="001B0987" w:rsidP="004C0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0.100000</w:t>
            </w:r>
          </w:p>
        </w:tc>
        <w:tc>
          <w:tcPr>
            <w:tcW w:w="226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C22C1C" w:rsidRPr="004D2956" w:rsidRDefault="001B0987" w:rsidP="004C0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3.404000</w:t>
            </w:r>
          </w:p>
        </w:tc>
      </w:tr>
      <w:tr w:rsidR="00C22C1C" w:rsidTr="004C0F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9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C22C1C" w:rsidRPr="00F86AB0" w:rsidRDefault="001B0987" w:rsidP="004C0F0B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29" name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22C1C" w:rsidRPr="004D2956" w:rsidRDefault="00C22C1C" w:rsidP="004C0F0B">
            <w:pPr>
              <w:jc w:val="center"/>
              <w:rPr>
                <w:sz w:val="20"/>
                <w:szCs w:val="20"/>
              </w:rPr>
            </w:pPr>
          </w:p>
        </w:tc>
      </w:tr>
      <w:tr w:rsidR="00C22C1C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9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C22C1C" w:rsidRPr="00184985" w:rsidRDefault="00C22C1C" w:rsidP="004C0F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B0987" w:rsidRDefault="001B0987" w:rsidP="00C22C1C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881"/>
        <w:gridCol w:w="3067"/>
        <w:gridCol w:w="2502"/>
        <w:gridCol w:w="2566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436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295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26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/>
                <w:b w:val="0"/>
                <w:bCs w:val="0"/>
                <w:sz w:val="20"/>
                <w:szCs w:val="20"/>
              </w:rPr>
              <w:t>Temperature at End of Packing</w:t>
            </w:r>
          </w:p>
        </w:tc>
        <w:tc>
          <w:tcPr>
            <w:tcW w:w="3436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Pack Results</w:t>
            </w:r>
          </w:p>
        </w:tc>
        <w:tc>
          <w:tcPr>
            <w:tcW w:w="2295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54.794930</w:t>
            </w:r>
          </w:p>
        </w:tc>
        <w:tc>
          <w:tcPr>
            <w:tcW w:w="226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229.835205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9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30" name="Pictur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9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184985" w:rsidRDefault="001B0987" w:rsidP="00A214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B0987" w:rsidRDefault="001B0987" w:rsidP="00C22C1C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881"/>
        <w:gridCol w:w="3067"/>
        <w:gridCol w:w="2502"/>
        <w:gridCol w:w="2566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436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295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26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/>
                <w:b w:val="0"/>
                <w:bCs w:val="0"/>
                <w:sz w:val="20"/>
                <w:szCs w:val="20"/>
              </w:rPr>
              <w:t>Bulk Temperature at End of Packing</w:t>
            </w:r>
          </w:p>
        </w:tc>
        <w:tc>
          <w:tcPr>
            <w:tcW w:w="3436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Pack Results</w:t>
            </w:r>
          </w:p>
        </w:tc>
        <w:tc>
          <w:tcPr>
            <w:tcW w:w="2295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55.030510</w:t>
            </w:r>
          </w:p>
        </w:tc>
        <w:tc>
          <w:tcPr>
            <w:tcW w:w="226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229.875702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9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31" name="Picture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9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184985" w:rsidRDefault="001B0987" w:rsidP="00A214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B0987" w:rsidRDefault="001B0987" w:rsidP="00C22C1C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81"/>
        <w:gridCol w:w="3242"/>
        <w:gridCol w:w="2557"/>
        <w:gridCol w:w="2536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436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295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26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/>
                <w:b w:val="0"/>
                <w:bCs w:val="0"/>
                <w:sz w:val="20"/>
                <w:szCs w:val="20"/>
              </w:rPr>
              <w:t>Density at End of Packing</w:t>
            </w:r>
          </w:p>
        </w:tc>
        <w:tc>
          <w:tcPr>
            <w:tcW w:w="3436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Pack Results</w:t>
            </w:r>
          </w:p>
        </w:tc>
        <w:tc>
          <w:tcPr>
            <w:tcW w:w="2295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0.787553</w:t>
            </w:r>
          </w:p>
        </w:tc>
        <w:tc>
          <w:tcPr>
            <w:tcW w:w="226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0.945057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9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32" name="Picture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9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184985" w:rsidRDefault="001B0987" w:rsidP="00A214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B0987" w:rsidRDefault="001B0987" w:rsidP="00C22C1C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81"/>
        <w:gridCol w:w="3242"/>
        <w:gridCol w:w="2557"/>
        <w:gridCol w:w="2536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436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295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26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/>
                <w:b w:val="0"/>
                <w:bCs w:val="0"/>
                <w:sz w:val="20"/>
                <w:szCs w:val="20"/>
              </w:rPr>
              <w:t>Shear Stress at End of Packing</w:t>
            </w:r>
          </w:p>
        </w:tc>
        <w:tc>
          <w:tcPr>
            <w:tcW w:w="3436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Pack Results</w:t>
            </w:r>
          </w:p>
        </w:tc>
        <w:tc>
          <w:tcPr>
            <w:tcW w:w="2295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0.000087</w:t>
            </w:r>
          </w:p>
        </w:tc>
        <w:tc>
          <w:tcPr>
            <w:tcW w:w="226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0.348427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9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33" name="Pictur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9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184985" w:rsidRDefault="001B0987" w:rsidP="00A214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B0987" w:rsidRDefault="001B0987" w:rsidP="00C22C1C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81"/>
        <w:gridCol w:w="3242"/>
        <w:gridCol w:w="2557"/>
        <w:gridCol w:w="2536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436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295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26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/>
                <w:b w:val="0"/>
                <w:bCs w:val="0"/>
                <w:sz w:val="20"/>
                <w:szCs w:val="20"/>
              </w:rPr>
              <w:t>Shear Rate at End of Packing</w:t>
            </w:r>
          </w:p>
        </w:tc>
        <w:tc>
          <w:tcPr>
            <w:tcW w:w="3436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Pack Results</w:t>
            </w:r>
          </w:p>
        </w:tc>
        <w:tc>
          <w:tcPr>
            <w:tcW w:w="2295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0.000157</w:t>
            </w:r>
          </w:p>
        </w:tc>
        <w:tc>
          <w:tcPr>
            <w:tcW w:w="226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0.323529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9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34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9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184985" w:rsidRDefault="001B0987" w:rsidP="00A214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B0987" w:rsidRDefault="001B0987" w:rsidP="00C22C1C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826"/>
        <w:gridCol w:w="3153"/>
        <w:gridCol w:w="2486"/>
        <w:gridCol w:w="2551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436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295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26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/>
                <w:b w:val="0"/>
                <w:bCs w:val="0"/>
                <w:sz w:val="20"/>
                <w:szCs w:val="20"/>
              </w:rPr>
              <w:t>Volumetric Shrinkage at End of Packing</w:t>
            </w:r>
          </w:p>
        </w:tc>
        <w:tc>
          <w:tcPr>
            <w:tcW w:w="3436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Pack Results</w:t>
            </w:r>
          </w:p>
        </w:tc>
        <w:tc>
          <w:tcPr>
            <w:tcW w:w="2295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2.017585</w:t>
            </w:r>
          </w:p>
        </w:tc>
        <w:tc>
          <w:tcPr>
            <w:tcW w:w="226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17.734529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9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35" name="Picture 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9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184985" w:rsidRDefault="001B0987" w:rsidP="00A214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B0987" w:rsidRDefault="001B0987" w:rsidP="00C22C1C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881"/>
        <w:gridCol w:w="3067"/>
        <w:gridCol w:w="2502"/>
        <w:gridCol w:w="2566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436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295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26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/>
                <w:b w:val="0"/>
                <w:bCs w:val="0"/>
                <w:sz w:val="20"/>
                <w:szCs w:val="20"/>
              </w:rPr>
              <w:t>Temperature at Post-Filling End</w:t>
            </w:r>
          </w:p>
        </w:tc>
        <w:tc>
          <w:tcPr>
            <w:tcW w:w="3436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Pack Results</w:t>
            </w:r>
          </w:p>
        </w:tc>
        <w:tc>
          <w:tcPr>
            <w:tcW w:w="2295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50.119011</w:t>
            </w:r>
          </w:p>
        </w:tc>
        <w:tc>
          <w:tcPr>
            <w:tcW w:w="226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229.215500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9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36" name="Pictur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9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184985" w:rsidRDefault="001B0987" w:rsidP="00A214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B0987" w:rsidRDefault="001B0987" w:rsidP="00C22C1C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84"/>
        <w:gridCol w:w="3174"/>
        <w:gridCol w:w="2503"/>
        <w:gridCol w:w="2655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436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295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26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/>
                <w:b w:val="0"/>
                <w:bCs w:val="0"/>
                <w:sz w:val="20"/>
                <w:szCs w:val="20"/>
              </w:rPr>
              <w:t>Freezing Time at Post-Filling End</w:t>
            </w:r>
          </w:p>
        </w:tc>
        <w:tc>
          <w:tcPr>
            <w:tcW w:w="3436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Pack Results</w:t>
            </w:r>
          </w:p>
        </w:tc>
        <w:tc>
          <w:tcPr>
            <w:tcW w:w="2295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1.953608</w:t>
            </w:r>
          </w:p>
        </w:tc>
        <w:tc>
          <w:tcPr>
            <w:tcW w:w="226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107.925301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9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37" name="Picture 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9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184985" w:rsidRDefault="001B0987" w:rsidP="00A214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B0987" w:rsidRDefault="001B0987" w:rsidP="00C22C1C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97"/>
        <w:gridCol w:w="3203"/>
        <w:gridCol w:w="2525"/>
        <w:gridCol w:w="2591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436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295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26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/>
                <w:b w:val="0"/>
                <w:bCs w:val="0"/>
                <w:sz w:val="20"/>
                <w:szCs w:val="20"/>
              </w:rPr>
              <w:t>Residual Stress at Post-Filling End</w:t>
            </w:r>
          </w:p>
        </w:tc>
        <w:tc>
          <w:tcPr>
            <w:tcW w:w="3436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Pack Results</w:t>
            </w:r>
          </w:p>
        </w:tc>
        <w:tc>
          <w:tcPr>
            <w:tcW w:w="2295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4.123033</w:t>
            </w:r>
          </w:p>
        </w:tc>
        <w:tc>
          <w:tcPr>
            <w:tcW w:w="226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59.182018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9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38" name="Pictur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9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184985" w:rsidRDefault="001B0987" w:rsidP="00A214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B0987" w:rsidRDefault="001B0987" w:rsidP="00C22C1C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714"/>
        <w:gridCol w:w="3229"/>
        <w:gridCol w:w="2547"/>
        <w:gridCol w:w="2526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436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295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26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/>
                <w:b w:val="0"/>
                <w:bCs w:val="0"/>
                <w:sz w:val="20"/>
                <w:szCs w:val="20"/>
              </w:rPr>
              <w:t>Sink Marks at Ejection</w:t>
            </w:r>
          </w:p>
        </w:tc>
        <w:tc>
          <w:tcPr>
            <w:tcW w:w="3436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Pack Results</w:t>
            </w:r>
          </w:p>
        </w:tc>
        <w:tc>
          <w:tcPr>
            <w:tcW w:w="2295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0.000000</w:t>
            </w:r>
          </w:p>
        </w:tc>
        <w:tc>
          <w:tcPr>
            <w:tcW w:w="226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1.118917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9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39" name="Pictur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9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184985" w:rsidRDefault="001B0987" w:rsidP="00A214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B0987" w:rsidRDefault="001B0987" w:rsidP="00C22C1C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35"/>
        <w:gridCol w:w="3260"/>
        <w:gridCol w:w="2571"/>
        <w:gridCol w:w="2550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436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295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26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/>
                <w:b w:val="0"/>
                <w:bCs w:val="0"/>
                <w:sz w:val="20"/>
                <w:szCs w:val="20"/>
              </w:rPr>
              <w:t>Frozen Area at Post-Filling End</w:t>
            </w:r>
          </w:p>
        </w:tc>
        <w:tc>
          <w:tcPr>
            <w:tcW w:w="3436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Pack Results</w:t>
            </w:r>
          </w:p>
        </w:tc>
        <w:tc>
          <w:tcPr>
            <w:tcW w:w="2295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0.000000</w:t>
            </w:r>
          </w:p>
        </w:tc>
        <w:tc>
          <w:tcPr>
            <w:tcW w:w="226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1.000000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9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6858000" cy="3677285"/>
                  <wp:effectExtent l="0" t="0" r="0" b="0"/>
                  <wp:docPr id="40" name="Picture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9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184985" w:rsidRDefault="001B0987" w:rsidP="00A214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B0987" w:rsidRDefault="001B0987" w:rsidP="00C22C1C">
      <w:r>
        <w:br w:type="page"/>
      </w:r>
    </w:p>
    <w:p w:rsidR="00C22C1C" w:rsidRDefault="001B0987" w:rsidP="00C22C1C">
      <w:pPr>
        <w:pStyle w:val="Heading1"/>
        <w:rPr>
          <w:lang w:eastAsia="zh-TW"/>
        </w:rPr>
      </w:pPr>
      <w:bookmarkStart w:id="14" w:name="_Toc227748221"/>
      <w:r>
        <w:lastRenderedPageBreak/>
        <w:t>Material Parameter</w:t>
      </w:r>
      <w:bookmarkEnd w:id="14"/>
    </w:p>
    <w:p w:rsidR="00C22C1C" w:rsidRPr="00C704F8" w:rsidRDefault="001B0987" w:rsidP="00C22C1C">
      <w:pPr>
        <w:rPr>
          <w:lang w:eastAsia="zh-TW"/>
        </w:rPr>
      </w:pPr>
      <w:r>
        <w:t>Comments</w:t>
      </w:r>
      <w:r w:rsidR="00C22C1C">
        <w:t>:</w:t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28"/>
        <w:gridCol w:w="3349"/>
        <w:gridCol w:w="2407"/>
        <w:gridCol w:w="2334"/>
      </w:tblGrid>
      <w:tr w:rsidR="00C22C1C" w:rsidTr="004C0F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C22C1C" w:rsidRDefault="001B0987" w:rsidP="00B47AEF">
            <w:r>
              <w:t>Name</w:t>
            </w:r>
          </w:p>
        </w:tc>
        <w:tc>
          <w:tcPr>
            <w:tcW w:w="3349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C22C1C" w:rsidRDefault="001B0987" w:rsidP="00B47A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40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C22C1C" w:rsidRDefault="001B0987" w:rsidP="00B47A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3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C22C1C" w:rsidRDefault="001B0987" w:rsidP="00B47A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C22C1C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C22C1C" w:rsidRPr="004D2956" w:rsidRDefault="001B0987" w:rsidP="00B47AEF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Polymer Viscosity Graph</w:t>
            </w:r>
          </w:p>
        </w:tc>
        <w:tc>
          <w:tcPr>
            <w:tcW w:w="3349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C22C1C" w:rsidRPr="004D2956" w:rsidRDefault="001B0987" w:rsidP="00B47A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 Parameter</w:t>
            </w:r>
          </w:p>
        </w:tc>
        <w:tc>
          <w:tcPr>
            <w:tcW w:w="240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C22C1C" w:rsidRPr="004D2956" w:rsidRDefault="00C22C1C" w:rsidP="00B47A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33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C22C1C" w:rsidRPr="004D2956" w:rsidRDefault="00C22C1C" w:rsidP="00B47A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22C1C" w:rsidTr="004C0F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8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C22C1C" w:rsidRPr="00F86AB0" w:rsidRDefault="001B0987" w:rsidP="004C0F0B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5505450" cy="2752725"/>
                  <wp:effectExtent l="0" t="0" r="0" b="9525"/>
                  <wp:docPr id="41" name="Picture 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0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22C1C" w:rsidRPr="004D2956" w:rsidRDefault="00C22C1C" w:rsidP="00B47AEF">
            <w:pPr>
              <w:jc w:val="center"/>
              <w:rPr>
                <w:sz w:val="20"/>
                <w:szCs w:val="20"/>
              </w:rPr>
            </w:pPr>
          </w:p>
        </w:tc>
      </w:tr>
      <w:tr w:rsidR="00C22C1C" w:rsidTr="004C0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8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C22C1C" w:rsidRPr="00184985" w:rsidRDefault="00C22C1C" w:rsidP="00B47A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B0987" w:rsidRDefault="001B0987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28"/>
        <w:gridCol w:w="3349"/>
        <w:gridCol w:w="2407"/>
        <w:gridCol w:w="2334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349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40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3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Polymer Specific-Volume Graph</w:t>
            </w:r>
          </w:p>
        </w:tc>
        <w:tc>
          <w:tcPr>
            <w:tcW w:w="3349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 Parameter</w:t>
            </w:r>
          </w:p>
        </w:tc>
        <w:tc>
          <w:tcPr>
            <w:tcW w:w="240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33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8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5505450" cy="2752725"/>
                  <wp:effectExtent l="0" t="0" r="0" b="9525"/>
                  <wp:docPr id="42" name="Picture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0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8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184985" w:rsidRDefault="001B0987" w:rsidP="00A214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B0987" w:rsidRDefault="001B0987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28"/>
        <w:gridCol w:w="3349"/>
        <w:gridCol w:w="2407"/>
        <w:gridCol w:w="2334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349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40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3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Polymer Specific-Heat Graph</w:t>
            </w:r>
          </w:p>
        </w:tc>
        <w:tc>
          <w:tcPr>
            <w:tcW w:w="3349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 Parameter</w:t>
            </w:r>
          </w:p>
        </w:tc>
        <w:tc>
          <w:tcPr>
            <w:tcW w:w="240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33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8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5505450" cy="2752725"/>
                  <wp:effectExtent l="0" t="0" r="0" b="9525"/>
                  <wp:docPr id="43" name="Picture 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0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8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184985" w:rsidRDefault="001B0987" w:rsidP="00A214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B0987" w:rsidRDefault="001B0987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28"/>
        <w:gridCol w:w="3349"/>
        <w:gridCol w:w="2407"/>
        <w:gridCol w:w="2334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349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40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3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Polymer Thermal-Conductivity Graph</w:t>
            </w:r>
          </w:p>
        </w:tc>
        <w:tc>
          <w:tcPr>
            <w:tcW w:w="3349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 Parameter</w:t>
            </w:r>
          </w:p>
        </w:tc>
        <w:tc>
          <w:tcPr>
            <w:tcW w:w="240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33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8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5505450" cy="2752725"/>
                  <wp:effectExtent l="0" t="0" r="0" b="9525"/>
                  <wp:docPr id="44" name="Picture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0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8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184985" w:rsidRDefault="001B0987" w:rsidP="00A214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B0987" w:rsidRDefault="001B0987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28"/>
        <w:gridCol w:w="3349"/>
        <w:gridCol w:w="2407"/>
        <w:gridCol w:w="2334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349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40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3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Polymer Elastic-Modulus Graph</w:t>
            </w:r>
          </w:p>
        </w:tc>
        <w:tc>
          <w:tcPr>
            <w:tcW w:w="3349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 Parameter</w:t>
            </w:r>
          </w:p>
        </w:tc>
        <w:tc>
          <w:tcPr>
            <w:tcW w:w="240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33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8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5505450" cy="2324100"/>
                  <wp:effectExtent l="0" t="0" r="0" b="0"/>
                  <wp:docPr id="45" name="Picture 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0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8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184985" w:rsidRDefault="001B0987" w:rsidP="00A214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B0987" w:rsidRDefault="001B0987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28"/>
        <w:gridCol w:w="3349"/>
        <w:gridCol w:w="2407"/>
        <w:gridCol w:w="2334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349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40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3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Polymer Poisson-Ratio Graph</w:t>
            </w:r>
          </w:p>
        </w:tc>
        <w:tc>
          <w:tcPr>
            <w:tcW w:w="3349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 Parameter</w:t>
            </w:r>
          </w:p>
        </w:tc>
        <w:tc>
          <w:tcPr>
            <w:tcW w:w="240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33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8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5505450" cy="2324100"/>
                  <wp:effectExtent l="0" t="0" r="0" b="0"/>
                  <wp:docPr id="46" name="Picture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0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8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184985" w:rsidRDefault="001B0987" w:rsidP="00A214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B0987" w:rsidRDefault="001B0987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28"/>
        <w:gridCol w:w="3349"/>
        <w:gridCol w:w="2407"/>
        <w:gridCol w:w="2334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349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40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3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Polymer Linear-Thermal-Expansion-Coefficient Graph</w:t>
            </w:r>
          </w:p>
        </w:tc>
        <w:tc>
          <w:tcPr>
            <w:tcW w:w="3349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 Parameter</w:t>
            </w:r>
          </w:p>
        </w:tc>
        <w:tc>
          <w:tcPr>
            <w:tcW w:w="240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33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8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5505450" cy="2324100"/>
                  <wp:effectExtent l="0" t="0" r="0" b="0"/>
                  <wp:docPr id="47" name="Picture 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0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8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184985" w:rsidRDefault="001B0987" w:rsidP="00A214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B0987" w:rsidRDefault="001B0987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28"/>
        <w:gridCol w:w="3349"/>
        <w:gridCol w:w="2407"/>
        <w:gridCol w:w="2334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349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40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3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Polymer Relaxation-Modulus Graph</w:t>
            </w:r>
          </w:p>
        </w:tc>
        <w:tc>
          <w:tcPr>
            <w:tcW w:w="3349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 Parameter</w:t>
            </w:r>
          </w:p>
        </w:tc>
        <w:tc>
          <w:tcPr>
            <w:tcW w:w="240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33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8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5505450" cy="2752725"/>
                  <wp:effectExtent l="0" t="0" r="0" b="9525"/>
                  <wp:docPr id="48" name="Picture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0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8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184985" w:rsidRDefault="001B0987" w:rsidP="00A214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B0987" w:rsidRDefault="001B0987">
      <w:r>
        <w:br w:type="page"/>
      </w:r>
    </w:p>
    <w:p w:rsidR="000C7D97" w:rsidRDefault="001B0987" w:rsidP="000C7D97">
      <w:pPr>
        <w:pStyle w:val="Heading1"/>
        <w:rPr>
          <w:lang w:eastAsia="zh-TW"/>
        </w:rPr>
      </w:pPr>
      <w:bookmarkStart w:id="15" w:name="_Toc227748222"/>
      <w:r>
        <w:lastRenderedPageBreak/>
        <w:t>X-Y Plot</w:t>
      </w:r>
      <w:bookmarkEnd w:id="15"/>
    </w:p>
    <w:p w:rsidR="000C7D97" w:rsidRPr="00C704F8" w:rsidRDefault="001B0987" w:rsidP="000C7D97">
      <w:pPr>
        <w:rPr>
          <w:lang w:eastAsia="zh-TW"/>
        </w:rPr>
      </w:pPr>
      <w:r>
        <w:t>Comments</w:t>
      </w:r>
      <w:bookmarkStart w:id="16" w:name="_GoBack"/>
      <w:bookmarkEnd w:id="16"/>
      <w:r w:rsidR="000C7D97">
        <w:t>:</w:t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28"/>
        <w:gridCol w:w="3349"/>
        <w:gridCol w:w="2407"/>
        <w:gridCol w:w="2334"/>
      </w:tblGrid>
      <w:tr w:rsidR="000C7D97" w:rsidTr="00FD3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0C7D97" w:rsidRDefault="001B0987" w:rsidP="00FD3A84">
            <w:r>
              <w:t>Name</w:t>
            </w:r>
          </w:p>
        </w:tc>
        <w:tc>
          <w:tcPr>
            <w:tcW w:w="3349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0C7D97" w:rsidRDefault="001B0987" w:rsidP="00FD3A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40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0C7D97" w:rsidRDefault="001B0987" w:rsidP="00FD3A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3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0C7D97" w:rsidRDefault="001B0987" w:rsidP="00FD3A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0C7D97" w:rsidTr="00FD3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0C7D97" w:rsidRPr="004D2956" w:rsidRDefault="001B0987" w:rsidP="00FD3A84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Max. Injection Pressure</w:t>
            </w:r>
          </w:p>
        </w:tc>
        <w:tc>
          <w:tcPr>
            <w:tcW w:w="3349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0C7D97" w:rsidRPr="004D2956" w:rsidRDefault="001B0987" w:rsidP="00FD3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X-Y Plot</w:t>
            </w:r>
          </w:p>
        </w:tc>
        <w:tc>
          <w:tcPr>
            <w:tcW w:w="240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0C7D97" w:rsidRPr="004D2956" w:rsidRDefault="001B0987" w:rsidP="00FD3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0.000000</w:t>
            </w:r>
          </w:p>
        </w:tc>
        <w:tc>
          <w:tcPr>
            <w:tcW w:w="233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0C7D97" w:rsidRPr="004D2956" w:rsidRDefault="001B0987" w:rsidP="00FD3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8.266000</w:t>
            </w:r>
          </w:p>
        </w:tc>
      </w:tr>
      <w:tr w:rsidR="000C7D97" w:rsidTr="00FD3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8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0C7D97" w:rsidRPr="00F86AB0" w:rsidRDefault="001B0987" w:rsidP="00FD3A84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5848350" cy="3276600"/>
                  <wp:effectExtent l="0" t="0" r="0" b="0"/>
                  <wp:docPr id="49" name="Picture 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350" cy="327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C7D97" w:rsidRPr="004D2956" w:rsidRDefault="000C7D97" w:rsidP="00FD3A84">
            <w:pPr>
              <w:jc w:val="center"/>
              <w:rPr>
                <w:sz w:val="20"/>
                <w:szCs w:val="20"/>
              </w:rPr>
            </w:pPr>
          </w:p>
        </w:tc>
      </w:tr>
      <w:tr w:rsidR="000C7D97" w:rsidTr="00FD3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8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0C7D97" w:rsidRPr="00184985" w:rsidRDefault="000C7D97" w:rsidP="00FD3A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B0987" w:rsidRDefault="001B0987" w:rsidP="000C7D97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28"/>
        <w:gridCol w:w="3349"/>
        <w:gridCol w:w="2407"/>
        <w:gridCol w:w="2334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349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40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3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Melt Front Flow Rate</w:t>
            </w:r>
          </w:p>
        </w:tc>
        <w:tc>
          <w:tcPr>
            <w:tcW w:w="3349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X-Y Plot</w:t>
            </w:r>
          </w:p>
        </w:tc>
        <w:tc>
          <w:tcPr>
            <w:tcW w:w="240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-65.820000</w:t>
            </w:r>
          </w:p>
        </w:tc>
        <w:tc>
          <w:tcPr>
            <w:tcW w:w="233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65.669998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8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5848350" cy="3276600"/>
                  <wp:effectExtent l="0" t="0" r="0" b="0"/>
                  <wp:docPr id="50" name="Picture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350" cy="327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8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184985" w:rsidRDefault="001B0987" w:rsidP="00A214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B0987" w:rsidRDefault="001B0987" w:rsidP="000C7D97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28"/>
        <w:gridCol w:w="3349"/>
        <w:gridCol w:w="2407"/>
        <w:gridCol w:w="2334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349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40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3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Clamp Force</w:t>
            </w:r>
          </w:p>
        </w:tc>
        <w:tc>
          <w:tcPr>
            <w:tcW w:w="3349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X-Y Plot</w:t>
            </w:r>
          </w:p>
        </w:tc>
        <w:tc>
          <w:tcPr>
            <w:tcW w:w="240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0.000000</w:t>
            </w:r>
          </w:p>
        </w:tc>
        <w:tc>
          <w:tcPr>
            <w:tcW w:w="233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29.528999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8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5848350" cy="3276600"/>
                  <wp:effectExtent l="0" t="0" r="0" b="0"/>
                  <wp:docPr id="51" name="Picture 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350" cy="327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8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184985" w:rsidRDefault="001B0987" w:rsidP="00A214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B0987" w:rsidRDefault="001B0987" w:rsidP="000C7D97">
      <w:r>
        <w:br w:type="page"/>
      </w:r>
    </w:p>
    <w:tbl>
      <w:tblPr>
        <w:tblStyle w:val="LightGrid-Accent11"/>
        <w:tblW w:w="0" w:type="auto"/>
        <w:jc w:val="center"/>
        <w:tblBorders>
          <w:top w:val="single" w:sz="18" w:space="0" w:color="4F81BD" w:themeColor="accent1"/>
          <w:left w:val="single" w:sz="8" w:space="0" w:color="000000" w:themeColor="text1"/>
          <w:bottom w:val="single" w:sz="18" w:space="0" w:color="4F81BD" w:themeColor="accen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28"/>
        <w:gridCol w:w="3349"/>
        <w:gridCol w:w="2407"/>
        <w:gridCol w:w="2334"/>
      </w:tblGrid>
      <w:tr w:rsidR="001B0987" w:rsidTr="00A21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r>
              <w:lastRenderedPageBreak/>
              <w:t>Name</w:t>
            </w:r>
          </w:p>
        </w:tc>
        <w:tc>
          <w:tcPr>
            <w:tcW w:w="3349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407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548DD4" w:themeFill="text2" w:themeFillTint="99"/>
            <w:vAlign w:val="center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2334" w:type="dxa"/>
            <w:tcBorders>
              <w:top w:val="single" w:sz="18" w:space="0" w:color="548DD4" w:themeColor="text2" w:themeTint="99"/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C0504D" w:themeFill="accent2"/>
          </w:tcPr>
          <w:p w:rsidR="001B0987" w:rsidRDefault="001B0987" w:rsidP="00A21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Part Mass</w:t>
            </w:r>
          </w:p>
        </w:tc>
        <w:tc>
          <w:tcPr>
            <w:tcW w:w="3349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X-Y Plot</w:t>
            </w:r>
          </w:p>
        </w:tc>
        <w:tc>
          <w:tcPr>
            <w:tcW w:w="2407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0.000000</w:t>
            </w:r>
          </w:p>
        </w:tc>
        <w:tc>
          <w:tcPr>
            <w:tcW w:w="2334" w:type="dxa"/>
            <w:tcBorders>
              <w:left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</w:tcPr>
          <w:p w:rsidR="001B0987" w:rsidRPr="004D2956" w:rsidRDefault="001B0987" w:rsidP="00A21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502.882996</w:t>
            </w:r>
          </w:p>
        </w:tc>
      </w:tr>
      <w:tr w:rsidR="001B0987" w:rsidTr="00A214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8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F86AB0" w:rsidRDefault="001B0987" w:rsidP="00A2148C">
            <w:pPr>
              <w:jc w:val="center"/>
              <w:rPr>
                <w:rStyle w:val="Strong"/>
                <w:b/>
                <w:noProof/>
              </w:rPr>
            </w:pPr>
            <w:r>
              <w:rPr>
                <w:bCs w:val="0"/>
                <w:noProof/>
              </w:rPr>
              <w:drawing>
                <wp:inline distT="0" distB="0" distL="0" distR="0">
                  <wp:extent cx="5848350" cy="3276600"/>
                  <wp:effectExtent l="0" t="0" r="0" b="0"/>
                  <wp:docPr id="52" name="Picture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350" cy="327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987" w:rsidRPr="004D2956" w:rsidRDefault="001B0987" w:rsidP="00A2148C">
            <w:pPr>
              <w:jc w:val="center"/>
              <w:rPr>
                <w:sz w:val="20"/>
                <w:szCs w:val="20"/>
              </w:rPr>
            </w:pPr>
          </w:p>
        </w:tc>
      </w:tr>
      <w:tr w:rsidR="001B0987" w:rsidTr="00A21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8" w:type="dxa"/>
            <w:gridSpan w:val="4"/>
            <w:tcBorders>
              <w:top w:val="single" w:sz="18" w:space="0" w:color="548DD4" w:themeColor="text2" w:themeTint="99"/>
              <w:left w:val="single" w:sz="18" w:space="0" w:color="548DD4" w:themeColor="text2" w:themeTint="99"/>
              <w:bottom w:val="single" w:sz="18" w:space="0" w:color="548DD4" w:themeColor="text2" w:themeTint="99"/>
              <w:right w:val="single" w:sz="18" w:space="0" w:color="548DD4" w:themeColor="text2" w:themeTint="99"/>
            </w:tcBorders>
            <w:shd w:val="clear" w:color="auto" w:fill="auto"/>
            <w:vAlign w:val="center"/>
          </w:tcPr>
          <w:p w:rsidR="001B0987" w:rsidRPr="00184985" w:rsidRDefault="001B0987" w:rsidP="00A214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B0987" w:rsidRDefault="001B0987" w:rsidP="000C7D97">
      <w:r>
        <w:br w:type="page"/>
      </w:r>
    </w:p>
    <w:p w:rsidR="000F2C91" w:rsidRDefault="001B0987" w:rsidP="001956EC">
      <w:pPr>
        <w:pStyle w:val="Heading1"/>
      </w:pPr>
      <w:bookmarkStart w:id="17" w:name="_Toc227748223"/>
      <w:r>
        <w:lastRenderedPageBreak/>
        <w:t>Conclusion</w:t>
      </w:r>
      <w:r w:rsidR="000F2C91">
        <w:t>:</w:t>
      </w:r>
      <w:bookmarkEnd w:id="17"/>
    </w:p>
    <w:p w:rsidR="000F2C91" w:rsidRDefault="000F2C91" w:rsidP="00FE0924">
      <w:pPr>
        <w:rPr>
          <w:lang w:eastAsia="zh-TW"/>
        </w:rPr>
      </w:pPr>
    </w:p>
    <w:sectPr w:rsidR="000F2C91" w:rsidSect="00F25CD7">
      <w:headerReference w:type="default" r:id="rId58"/>
      <w:footerReference w:type="default" r:id="rId59"/>
      <w:headerReference w:type="first" r:id="rId60"/>
      <w:footerReference w:type="first" r:id="rId6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19C4" w:rsidRDefault="00D019C4" w:rsidP="00F25CD7">
      <w:pPr>
        <w:spacing w:after="0" w:line="240" w:lineRule="auto"/>
      </w:pPr>
      <w:r>
        <w:separator/>
      </w:r>
    </w:p>
  </w:endnote>
  <w:endnote w:type="continuationSeparator" w:id="0">
    <w:p w:rsidR="00D019C4" w:rsidRDefault="00D019C4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MingLiU">
    <w:altName w:val="細明體"/>
    <w:panose1 w:val="02010609000101010101"/>
    <w:charset w:val="88"/>
    <w:family w:val="modern"/>
    <w:notTrueType/>
    <w:pitch w:val="fixed"/>
    <w:sig w:usb0="00000001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4C0F0B" w:rsidTr="004638A2">
      <w:tc>
        <w:tcPr>
          <w:tcW w:w="1908" w:type="dxa"/>
        </w:tcPr>
        <w:p w:rsidR="004C0F0B" w:rsidRDefault="004C0F0B" w:rsidP="00566537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735C1181" wp14:editId="2E186C90">
                <wp:extent cx="1019175" cy="552772"/>
                <wp:effectExtent l="0" t="0" r="0" b="0"/>
                <wp:docPr id="5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:rsidR="004C0F0B" w:rsidRDefault="004C0F0B" w:rsidP="00566537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:rsidR="004C0F0B" w:rsidRDefault="001B0987" w:rsidP="004A791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Sink Design solidworks</w:t>
          </w:r>
        </w:p>
      </w:tc>
      <w:tc>
        <w:tcPr>
          <w:tcW w:w="360" w:type="dxa"/>
          <w:vAlign w:val="bottom"/>
        </w:tcPr>
        <w:p w:rsidR="004C0F0B" w:rsidRDefault="004C0F0B" w:rsidP="00566537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1B0987">
            <w:rPr>
              <w:noProof/>
            </w:rPr>
            <w:t>56</w:t>
          </w:r>
          <w:r>
            <w:rPr>
              <w:noProof/>
            </w:rPr>
            <w:fldChar w:fldCharType="end"/>
          </w:r>
        </w:p>
      </w:tc>
    </w:tr>
  </w:tbl>
  <w:p w:rsidR="004C0F0B" w:rsidRPr="00BF0BC4" w:rsidRDefault="004C0F0B" w:rsidP="00BF0BC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4C0F0B" w:rsidTr="004638A2">
      <w:tc>
        <w:tcPr>
          <w:tcW w:w="1908" w:type="dxa"/>
        </w:tcPr>
        <w:p w:rsidR="004C0F0B" w:rsidRDefault="004C0F0B" w:rsidP="00877C95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1779D899" wp14:editId="38771F94">
                <wp:extent cx="1019175" cy="552772"/>
                <wp:effectExtent l="0" t="0" r="0" b="0"/>
                <wp:docPr id="6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:rsidR="004C0F0B" w:rsidRDefault="004C0F0B" w:rsidP="00877C95">
          <w:pPr>
            <w:rPr>
              <w:rFonts w:asciiTheme="majorHAnsi" w:hAnsiTheme="majorHAnsi"/>
            </w:rPr>
          </w:pPr>
        </w:p>
      </w:tc>
      <w:tc>
        <w:tcPr>
          <w:tcW w:w="4770" w:type="dxa"/>
          <w:vAlign w:val="bottom"/>
        </w:tcPr>
        <w:p w:rsidR="004C0F0B" w:rsidRDefault="001B0987" w:rsidP="00E866DC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Sink Design solidworks</w:t>
          </w:r>
        </w:p>
      </w:tc>
      <w:tc>
        <w:tcPr>
          <w:tcW w:w="360" w:type="dxa"/>
          <w:vAlign w:val="bottom"/>
        </w:tcPr>
        <w:p w:rsidR="004C0F0B" w:rsidRDefault="004C0F0B" w:rsidP="00877C95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1B0987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:rsidR="004C0F0B" w:rsidRPr="00F25CD7" w:rsidRDefault="004C0F0B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19C4" w:rsidRDefault="00D019C4" w:rsidP="00F25CD7">
      <w:pPr>
        <w:spacing w:after="0" w:line="240" w:lineRule="auto"/>
      </w:pPr>
      <w:r>
        <w:separator/>
      </w:r>
    </w:p>
  </w:footnote>
  <w:footnote w:type="continuationSeparator" w:id="0">
    <w:p w:rsidR="00D019C4" w:rsidRDefault="00D019C4" w:rsidP="00F25C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3"/>
      <w:gridCol w:w="5282"/>
      <w:gridCol w:w="113"/>
      <w:gridCol w:w="5282"/>
      <w:gridCol w:w="113"/>
    </w:tblGrid>
    <w:tr w:rsidR="004C0F0B" w:rsidTr="00FA2BBC">
      <w:trPr>
        <w:gridBefore w:val="1"/>
        <w:wBefore w:w="113" w:type="dxa"/>
      </w:trPr>
      <w:tc>
        <w:tcPr>
          <w:tcW w:w="5395" w:type="dxa"/>
          <w:gridSpan w:val="2"/>
        </w:tcPr>
        <w:p w:rsidR="004C0F0B" w:rsidRDefault="004C0F0B" w:rsidP="00C412BC">
          <w:pPr>
            <w:pStyle w:val="Header"/>
            <w:ind w:firstLine="720"/>
          </w:pPr>
        </w:p>
      </w:tc>
      <w:tc>
        <w:tcPr>
          <w:tcW w:w="5395" w:type="dxa"/>
          <w:gridSpan w:val="2"/>
        </w:tcPr>
        <w:p w:rsidR="004C0F0B" w:rsidRDefault="004C0F0B" w:rsidP="00C412BC">
          <w:pPr>
            <w:pStyle w:val="Header"/>
            <w:jc w:val="right"/>
            <w:rPr>
              <w:color w:val="808080" w:themeColor="background1" w:themeShade="80"/>
            </w:rPr>
          </w:pPr>
        </w:p>
        <w:p w:rsidR="004C0F0B" w:rsidRDefault="004C0F0B" w:rsidP="00C412BC">
          <w:pPr>
            <w:pStyle w:val="Header"/>
            <w:jc w:val="right"/>
            <w:rPr>
              <w:color w:val="808080" w:themeColor="background1" w:themeShade="80"/>
            </w:rPr>
          </w:pPr>
        </w:p>
        <w:p w:rsidR="004C0F0B" w:rsidRPr="003B1A6F" w:rsidRDefault="008518FD" w:rsidP="00C412BC">
          <w:pPr>
            <w:pStyle w:val="Header"/>
            <w:jc w:val="right"/>
            <w:rPr>
              <w:color w:val="808080" w:themeColor="background1" w:themeShade="80"/>
            </w:rPr>
          </w:pPr>
          <w:r>
            <w:rPr>
              <w:color w:val="808080" w:themeColor="background1" w:themeShade="80"/>
            </w:rPr>
            <w:t xml:space="preserve"> </w:t>
          </w:r>
        </w:p>
      </w:tc>
    </w:tr>
    <w:tr w:rsidR="004C0F0B" w:rsidTr="004C0F0B">
      <w:trPr>
        <w:gridAfter w:val="1"/>
        <w:wAfter w:w="113" w:type="dxa"/>
      </w:trPr>
      <w:tc>
        <w:tcPr>
          <w:tcW w:w="5395" w:type="dxa"/>
          <w:gridSpan w:val="2"/>
        </w:tcPr>
        <w:p w:rsidR="004C0F0B" w:rsidRDefault="004C0F0B" w:rsidP="0067769F">
          <w:pPr>
            <w:pStyle w:val="Header"/>
            <w:ind w:firstLine="720"/>
          </w:pPr>
        </w:p>
      </w:tc>
      <w:tc>
        <w:tcPr>
          <w:tcW w:w="5395" w:type="dxa"/>
          <w:gridSpan w:val="2"/>
        </w:tcPr>
        <w:p w:rsidR="004C0F0B" w:rsidRDefault="004C0F0B" w:rsidP="0067769F">
          <w:pPr>
            <w:pStyle w:val="Header"/>
          </w:pPr>
        </w:p>
      </w:tc>
    </w:tr>
  </w:tbl>
  <w:p w:rsidR="004C0F0B" w:rsidRDefault="004C0F0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800" w:type="dxa"/>
      <w:shd w:val="clear" w:color="auto" w:fill="FFFFFF" w:themeFill="background1"/>
      <w:tblLayout w:type="fixed"/>
      <w:tblLook w:val="04A0" w:firstRow="1" w:lastRow="0" w:firstColumn="1" w:lastColumn="0" w:noHBand="0" w:noVBand="1"/>
    </w:tblPr>
    <w:tblGrid>
      <w:gridCol w:w="6300"/>
      <w:gridCol w:w="4500"/>
    </w:tblGrid>
    <w:tr w:rsidR="004C0F0B" w:rsidRPr="00B86860" w:rsidTr="001D145B">
      <w:trPr>
        <w:trHeight w:val="1273"/>
      </w:trPr>
      <w:tc>
        <w:tcPr>
          <w:tcW w:w="6300" w:type="dxa"/>
          <w:shd w:val="clear" w:color="auto" w:fill="FFFFFF" w:themeFill="background1"/>
          <w:vAlign w:val="center"/>
        </w:tcPr>
        <w:p w:rsidR="004C0F0B" w:rsidRPr="00B86860" w:rsidRDefault="004C0F0B" w:rsidP="004F33A5">
          <w:pPr>
            <w:pStyle w:val="Header"/>
            <w:tabs>
              <w:tab w:val="clear" w:pos="4680"/>
              <w:tab w:val="clear" w:pos="9360"/>
              <w:tab w:val="center" w:pos="3163"/>
              <w:tab w:val="right" w:pos="10633"/>
            </w:tabs>
            <w:rPr>
              <w:rFonts w:ascii="Trebuchet MS" w:hAnsi="Trebuchet MS"/>
              <w:b/>
            </w:rPr>
          </w:pPr>
        </w:p>
      </w:tc>
      <w:tc>
        <w:tcPr>
          <w:tcW w:w="4500" w:type="dxa"/>
          <w:shd w:val="clear" w:color="auto" w:fill="FFFFFF" w:themeFill="background1"/>
          <w:vAlign w:val="bottom"/>
        </w:tcPr>
        <w:p w:rsidR="004C0F0B" w:rsidRPr="009F39F9" w:rsidRDefault="004C0F0B" w:rsidP="00C412BC">
          <w:pPr>
            <w:pStyle w:val="Header"/>
            <w:ind w:right="360"/>
            <w:jc w:val="right"/>
            <w:rPr>
              <w:sz w:val="18"/>
              <w:szCs w:val="18"/>
            </w:rPr>
          </w:pPr>
          <w:r w:rsidRPr="009F39F9">
            <w:rPr>
              <w:noProof/>
              <w:sz w:val="18"/>
              <w:szCs w:val="18"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7A099CF6" wp14:editId="5DD7829A">
                    <wp:simplePos x="0" y="0"/>
                    <wp:positionH relativeFrom="column">
                      <wp:posOffset>-125095</wp:posOffset>
                    </wp:positionH>
                    <wp:positionV relativeFrom="paragraph">
                      <wp:posOffset>-793115</wp:posOffset>
                    </wp:positionV>
                    <wp:extent cx="2881630" cy="903605"/>
                    <wp:effectExtent l="0" t="0" r="0" b="0"/>
                    <wp:wrapNone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881630" cy="9036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C0F0B" w:rsidRDefault="004C0F0B" w:rsidP="00C412BC">
                                <w:pPr>
                                  <w:pStyle w:val="Header"/>
                                  <w:jc w:val="right"/>
                                  <w:rPr>
                                    <w:color w:val="808080" w:themeColor="background1" w:themeShade="80"/>
                                  </w:rPr>
                                </w:pPr>
                              </w:p>
                              <w:p w:rsidR="004C0F0B" w:rsidRDefault="004C0F0B" w:rsidP="00C412BC">
                                <w:pPr>
                                  <w:pStyle w:val="Header"/>
                                  <w:jc w:val="right"/>
                                  <w:rPr>
                                    <w:color w:val="808080" w:themeColor="background1" w:themeShade="80"/>
                                  </w:rPr>
                                </w:pPr>
                              </w:p>
                              <w:p w:rsidR="004C0F0B" w:rsidRDefault="008518FD" w:rsidP="00C412BC">
                                <w:pPr>
                                  <w:pStyle w:val="Header"/>
                                  <w:jc w:val="right"/>
                                  <w:rPr>
                                    <w:color w:val="D9D9D9" w:themeColor="background1" w:themeShade="D9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808080" w:themeColor="background1" w:themeShade="8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099CF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-9.85pt;margin-top:-62.45pt;width:226.9pt;height:71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" filled="f" stroked="f">
                    <v:textbox>
                      <w:txbxContent>
                        <w:p w:rsidR="004C0F0B" w:rsidRDefault="004C0F0B" w:rsidP="00C412BC">
                          <w:pPr>
                            <w:pStyle w:val="Header"/>
                            <w:jc w:val="right"/>
                            <w:rPr>
                              <w:color w:val="808080" w:themeColor="background1" w:themeShade="80"/>
                            </w:rPr>
                          </w:pPr>
                        </w:p>
                        <w:p w:rsidR="004C0F0B" w:rsidRDefault="004C0F0B" w:rsidP="00C412BC">
                          <w:pPr>
                            <w:pStyle w:val="Header"/>
                            <w:jc w:val="right"/>
                            <w:rPr>
                              <w:color w:val="808080" w:themeColor="background1" w:themeShade="80"/>
                            </w:rPr>
                          </w:pPr>
                        </w:p>
                        <w:p w:rsidR="004C0F0B" w:rsidRDefault="008518FD" w:rsidP="00C412BC">
                          <w:pPr>
                            <w:pStyle w:val="Header"/>
                            <w:jc w:val="right"/>
                            <w:rPr>
                              <w:color w:val="D9D9D9" w:themeColor="background1" w:themeShade="D9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808080" w:themeColor="background1" w:themeShade="80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:rsidR="004C0F0B" w:rsidRDefault="004C0F0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0C41C12"/>
    <w:multiLevelType w:val="hybridMultilevel"/>
    <w:tmpl w:val="26BAEF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259E"/>
    <w:rsid w:val="0000137B"/>
    <w:rsid w:val="00007B14"/>
    <w:rsid w:val="00010297"/>
    <w:rsid w:val="00011FAA"/>
    <w:rsid w:val="00012697"/>
    <w:rsid w:val="00013AE1"/>
    <w:rsid w:val="0001738E"/>
    <w:rsid w:val="000254A3"/>
    <w:rsid w:val="00026E6C"/>
    <w:rsid w:val="0003263E"/>
    <w:rsid w:val="00034892"/>
    <w:rsid w:val="00035EC4"/>
    <w:rsid w:val="00041F86"/>
    <w:rsid w:val="00042C9D"/>
    <w:rsid w:val="00043261"/>
    <w:rsid w:val="00045416"/>
    <w:rsid w:val="0004566C"/>
    <w:rsid w:val="00045D8E"/>
    <w:rsid w:val="00046E69"/>
    <w:rsid w:val="000472D5"/>
    <w:rsid w:val="000510E1"/>
    <w:rsid w:val="0005130F"/>
    <w:rsid w:val="00051A69"/>
    <w:rsid w:val="00052682"/>
    <w:rsid w:val="00053962"/>
    <w:rsid w:val="00055EE5"/>
    <w:rsid w:val="0005688C"/>
    <w:rsid w:val="0006117A"/>
    <w:rsid w:val="00062A77"/>
    <w:rsid w:val="000657DF"/>
    <w:rsid w:val="00067CD2"/>
    <w:rsid w:val="000744B7"/>
    <w:rsid w:val="000748C7"/>
    <w:rsid w:val="00076F1F"/>
    <w:rsid w:val="00077EA0"/>
    <w:rsid w:val="00081EAC"/>
    <w:rsid w:val="00082DF4"/>
    <w:rsid w:val="000914E2"/>
    <w:rsid w:val="00093E17"/>
    <w:rsid w:val="00094C86"/>
    <w:rsid w:val="0009692D"/>
    <w:rsid w:val="000A088E"/>
    <w:rsid w:val="000A14B5"/>
    <w:rsid w:val="000A26FE"/>
    <w:rsid w:val="000A7C6B"/>
    <w:rsid w:val="000B04D4"/>
    <w:rsid w:val="000B1222"/>
    <w:rsid w:val="000B1701"/>
    <w:rsid w:val="000B2C18"/>
    <w:rsid w:val="000B48EF"/>
    <w:rsid w:val="000B6157"/>
    <w:rsid w:val="000B7D77"/>
    <w:rsid w:val="000C057D"/>
    <w:rsid w:val="000C1925"/>
    <w:rsid w:val="000C2A50"/>
    <w:rsid w:val="000C327C"/>
    <w:rsid w:val="000C59F6"/>
    <w:rsid w:val="000C77EC"/>
    <w:rsid w:val="000C7D97"/>
    <w:rsid w:val="000D153A"/>
    <w:rsid w:val="000D3430"/>
    <w:rsid w:val="000D6178"/>
    <w:rsid w:val="000D6852"/>
    <w:rsid w:val="000E0C9C"/>
    <w:rsid w:val="000E1DC0"/>
    <w:rsid w:val="000E31FE"/>
    <w:rsid w:val="000E43FF"/>
    <w:rsid w:val="000E4BB1"/>
    <w:rsid w:val="000E71C7"/>
    <w:rsid w:val="000F054F"/>
    <w:rsid w:val="000F1CCF"/>
    <w:rsid w:val="000F2729"/>
    <w:rsid w:val="000F2C91"/>
    <w:rsid w:val="000F2E35"/>
    <w:rsid w:val="000F644C"/>
    <w:rsid w:val="00100CAD"/>
    <w:rsid w:val="001041F1"/>
    <w:rsid w:val="00104BD8"/>
    <w:rsid w:val="00104E69"/>
    <w:rsid w:val="00104F82"/>
    <w:rsid w:val="00105FFB"/>
    <w:rsid w:val="00107FF0"/>
    <w:rsid w:val="001107DF"/>
    <w:rsid w:val="00110F5A"/>
    <w:rsid w:val="00112287"/>
    <w:rsid w:val="00112668"/>
    <w:rsid w:val="00114A59"/>
    <w:rsid w:val="00121DBD"/>
    <w:rsid w:val="0012453F"/>
    <w:rsid w:val="00125C2E"/>
    <w:rsid w:val="0012625F"/>
    <w:rsid w:val="001266A9"/>
    <w:rsid w:val="00126B03"/>
    <w:rsid w:val="00130C47"/>
    <w:rsid w:val="0013130B"/>
    <w:rsid w:val="00131991"/>
    <w:rsid w:val="001325E5"/>
    <w:rsid w:val="00132707"/>
    <w:rsid w:val="00133545"/>
    <w:rsid w:val="00133C1E"/>
    <w:rsid w:val="0013428E"/>
    <w:rsid w:val="001436CA"/>
    <w:rsid w:val="0014589D"/>
    <w:rsid w:val="00145AEE"/>
    <w:rsid w:val="00145DDC"/>
    <w:rsid w:val="0014683B"/>
    <w:rsid w:val="00150B40"/>
    <w:rsid w:val="001544FE"/>
    <w:rsid w:val="00154A1A"/>
    <w:rsid w:val="00156984"/>
    <w:rsid w:val="00157328"/>
    <w:rsid w:val="00157547"/>
    <w:rsid w:val="0016118C"/>
    <w:rsid w:val="001643E2"/>
    <w:rsid w:val="0016795E"/>
    <w:rsid w:val="0017091B"/>
    <w:rsid w:val="001727D3"/>
    <w:rsid w:val="00172CE4"/>
    <w:rsid w:val="00175029"/>
    <w:rsid w:val="001805F5"/>
    <w:rsid w:val="00180BBE"/>
    <w:rsid w:val="00182DE5"/>
    <w:rsid w:val="00184833"/>
    <w:rsid w:val="00184985"/>
    <w:rsid w:val="0019138E"/>
    <w:rsid w:val="0019163B"/>
    <w:rsid w:val="001956EC"/>
    <w:rsid w:val="001B0987"/>
    <w:rsid w:val="001B7F7E"/>
    <w:rsid w:val="001C09CA"/>
    <w:rsid w:val="001C1394"/>
    <w:rsid w:val="001C2C27"/>
    <w:rsid w:val="001C6175"/>
    <w:rsid w:val="001C68C3"/>
    <w:rsid w:val="001D145B"/>
    <w:rsid w:val="001D191C"/>
    <w:rsid w:val="001D2470"/>
    <w:rsid w:val="001D33E3"/>
    <w:rsid w:val="001D44E0"/>
    <w:rsid w:val="001D4E39"/>
    <w:rsid w:val="001D4EB4"/>
    <w:rsid w:val="001D528F"/>
    <w:rsid w:val="001D53F1"/>
    <w:rsid w:val="001D6476"/>
    <w:rsid w:val="001D6B51"/>
    <w:rsid w:val="001E02C4"/>
    <w:rsid w:val="001E2C90"/>
    <w:rsid w:val="001E6BF0"/>
    <w:rsid w:val="001F795A"/>
    <w:rsid w:val="00211C62"/>
    <w:rsid w:val="00213D4E"/>
    <w:rsid w:val="0021754C"/>
    <w:rsid w:val="00220767"/>
    <w:rsid w:val="00221495"/>
    <w:rsid w:val="0022339C"/>
    <w:rsid w:val="00224B64"/>
    <w:rsid w:val="00224CED"/>
    <w:rsid w:val="00233069"/>
    <w:rsid w:val="002338C7"/>
    <w:rsid w:val="00233BA9"/>
    <w:rsid w:val="0023407B"/>
    <w:rsid w:val="00235AEA"/>
    <w:rsid w:val="00240B08"/>
    <w:rsid w:val="00240CF3"/>
    <w:rsid w:val="002424F3"/>
    <w:rsid w:val="00244E10"/>
    <w:rsid w:val="0024514E"/>
    <w:rsid w:val="00245C09"/>
    <w:rsid w:val="00250E47"/>
    <w:rsid w:val="0025135B"/>
    <w:rsid w:val="002513DE"/>
    <w:rsid w:val="00252050"/>
    <w:rsid w:val="0025260F"/>
    <w:rsid w:val="00254A3E"/>
    <w:rsid w:val="0025637B"/>
    <w:rsid w:val="00256766"/>
    <w:rsid w:val="00256EDD"/>
    <w:rsid w:val="0025712F"/>
    <w:rsid w:val="00261720"/>
    <w:rsid w:val="00261F85"/>
    <w:rsid w:val="002641F5"/>
    <w:rsid w:val="0026639C"/>
    <w:rsid w:val="002668A7"/>
    <w:rsid w:val="002702DA"/>
    <w:rsid w:val="00270D1B"/>
    <w:rsid w:val="00274A00"/>
    <w:rsid w:val="00274D9D"/>
    <w:rsid w:val="002809F1"/>
    <w:rsid w:val="002819B4"/>
    <w:rsid w:val="0028256C"/>
    <w:rsid w:val="00282CC6"/>
    <w:rsid w:val="002835DA"/>
    <w:rsid w:val="00284A85"/>
    <w:rsid w:val="00285FA1"/>
    <w:rsid w:val="002873D6"/>
    <w:rsid w:val="00290760"/>
    <w:rsid w:val="00292ED4"/>
    <w:rsid w:val="00294C75"/>
    <w:rsid w:val="00296338"/>
    <w:rsid w:val="002A1328"/>
    <w:rsid w:val="002A16AE"/>
    <w:rsid w:val="002A2BA2"/>
    <w:rsid w:val="002A2E51"/>
    <w:rsid w:val="002A2E6D"/>
    <w:rsid w:val="002A57F3"/>
    <w:rsid w:val="002A62CE"/>
    <w:rsid w:val="002A743A"/>
    <w:rsid w:val="002B054D"/>
    <w:rsid w:val="002B09F9"/>
    <w:rsid w:val="002B1615"/>
    <w:rsid w:val="002B4DE8"/>
    <w:rsid w:val="002B63C9"/>
    <w:rsid w:val="002B70DE"/>
    <w:rsid w:val="002C3768"/>
    <w:rsid w:val="002C445C"/>
    <w:rsid w:val="002C4B8E"/>
    <w:rsid w:val="002C53F9"/>
    <w:rsid w:val="002C57C4"/>
    <w:rsid w:val="002C5CB9"/>
    <w:rsid w:val="002D055F"/>
    <w:rsid w:val="002D0AA6"/>
    <w:rsid w:val="002D23A5"/>
    <w:rsid w:val="002D486C"/>
    <w:rsid w:val="002D697D"/>
    <w:rsid w:val="002E0E04"/>
    <w:rsid w:val="002E33EC"/>
    <w:rsid w:val="002E61D4"/>
    <w:rsid w:val="002F485B"/>
    <w:rsid w:val="002F5299"/>
    <w:rsid w:val="002F748C"/>
    <w:rsid w:val="00302F75"/>
    <w:rsid w:val="00306332"/>
    <w:rsid w:val="0031193C"/>
    <w:rsid w:val="00311B03"/>
    <w:rsid w:val="0031445B"/>
    <w:rsid w:val="00314CBE"/>
    <w:rsid w:val="00320DF7"/>
    <w:rsid w:val="003216D8"/>
    <w:rsid w:val="003233DB"/>
    <w:rsid w:val="003258C4"/>
    <w:rsid w:val="00327761"/>
    <w:rsid w:val="00330ADB"/>
    <w:rsid w:val="003319D9"/>
    <w:rsid w:val="00336854"/>
    <w:rsid w:val="0034205C"/>
    <w:rsid w:val="00343025"/>
    <w:rsid w:val="003450CD"/>
    <w:rsid w:val="003503B2"/>
    <w:rsid w:val="003522B3"/>
    <w:rsid w:val="00356521"/>
    <w:rsid w:val="00361FBD"/>
    <w:rsid w:val="003626AA"/>
    <w:rsid w:val="003626AC"/>
    <w:rsid w:val="00363576"/>
    <w:rsid w:val="00365794"/>
    <w:rsid w:val="00365F36"/>
    <w:rsid w:val="00366154"/>
    <w:rsid w:val="00371880"/>
    <w:rsid w:val="00371DE1"/>
    <w:rsid w:val="00375341"/>
    <w:rsid w:val="00375C14"/>
    <w:rsid w:val="00375FC8"/>
    <w:rsid w:val="003772F9"/>
    <w:rsid w:val="0038255E"/>
    <w:rsid w:val="00384B4F"/>
    <w:rsid w:val="00385A54"/>
    <w:rsid w:val="0039037B"/>
    <w:rsid w:val="00394767"/>
    <w:rsid w:val="003954C1"/>
    <w:rsid w:val="0039554D"/>
    <w:rsid w:val="003968C9"/>
    <w:rsid w:val="003A3357"/>
    <w:rsid w:val="003A4711"/>
    <w:rsid w:val="003A6C5E"/>
    <w:rsid w:val="003B00AC"/>
    <w:rsid w:val="003B07C8"/>
    <w:rsid w:val="003B259E"/>
    <w:rsid w:val="003B353A"/>
    <w:rsid w:val="003B62AE"/>
    <w:rsid w:val="003B631F"/>
    <w:rsid w:val="003C3DDE"/>
    <w:rsid w:val="003C50D7"/>
    <w:rsid w:val="003C7A68"/>
    <w:rsid w:val="003D1F2A"/>
    <w:rsid w:val="003D2A51"/>
    <w:rsid w:val="003D5A04"/>
    <w:rsid w:val="003E0E80"/>
    <w:rsid w:val="003E1AE9"/>
    <w:rsid w:val="003E3D72"/>
    <w:rsid w:val="003E6C57"/>
    <w:rsid w:val="003E7CD5"/>
    <w:rsid w:val="003E7F15"/>
    <w:rsid w:val="003F154A"/>
    <w:rsid w:val="003F1E27"/>
    <w:rsid w:val="003F2268"/>
    <w:rsid w:val="003F4B2F"/>
    <w:rsid w:val="003F502F"/>
    <w:rsid w:val="003F716F"/>
    <w:rsid w:val="003F772A"/>
    <w:rsid w:val="00400A13"/>
    <w:rsid w:val="0040100F"/>
    <w:rsid w:val="00402D16"/>
    <w:rsid w:val="0040328F"/>
    <w:rsid w:val="004041EC"/>
    <w:rsid w:val="00404B17"/>
    <w:rsid w:val="00411108"/>
    <w:rsid w:val="0041130B"/>
    <w:rsid w:val="004117A1"/>
    <w:rsid w:val="004131D6"/>
    <w:rsid w:val="00415831"/>
    <w:rsid w:val="00417892"/>
    <w:rsid w:val="004206E2"/>
    <w:rsid w:val="004307A5"/>
    <w:rsid w:val="004309A9"/>
    <w:rsid w:val="00432595"/>
    <w:rsid w:val="00433CC5"/>
    <w:rsid w:val="00434EED"/>
    <w:rsid w:val="00437094"/>
    <w:rsid w:val="00437DF6"/>
    <w:rsid w:val="00441373"/>
    <w:rsid w:val="00441C12"/>
    <w:rsid w:val="00443A06"/>
    <w:rsid w:val="0044448A"/>
    <w:rsid w:val="00445111"/>
    <w:rsid w:val="00445FB0"/>
    <w:rsid w:val="00451719"/>
    <w:rsid w:val="00451E89"/>
    <w:rsid w:val="0045222D"/>
    <w:rsid w:val="00452CBC"/>
    <w:rsid w:val="00456659"/>
    <w:rsid w:val="00457678"/>
    <w:rsid w:val="00461317"/>
    <w:rsid w:val="00461831"/>
    <w:rsid w:val="00461A79"/>
    <w:rsid w:val="004628D2"/>
    <w:rsid w:val="0046309C"/>
    <w:rsid w:val="0046313F"/>
    <w:rsid w:val="004638A2"/>
    <w:rsid w:val="00464E05"/>
    <w:rsid w:val="00464E69"/>
    <w:rsid w:val="0046503E"/>
    <w:rsid w:val="004654B1"/>
    <w:rsid w:val="0046584B"/>
    <w:rsid w:val="004665BF"/>
    <w:rsid w:val="00467971"/>
    <w:rsid w:val="004766D3"/>
    <w:rsid w:val="00480711"/>
    <w:rsid w:val="00481A63"/>
    <w:rsid w:val="00481BC3"/>
    <w:rsid w:val="00483B0D"/>
    <w:rsid w:val="004850B3"/>
    <w:rsid w:val="00485382"/>
    <w:rsid w:val="0048560F"/>
    <w:rsid w:val="00486931"/>
    <w:rsid w:val="004914FD"/>
    <w:rsid w:val="0049670D"/>
    <w:rsid w:val="00496A3D"/>
    <w:rsid w:val="00496A50"/>
    <w:rsid w:val="004973B2"/>
    <w:rsid w:val="004A0145"/>
    <w:rsid w:val="004A0724"/>
    <w:rsid w:val="004A307E"/>
    <w:rsid w:val="004A36F2"/>
    <w:rsid w:val="004A39A0"/>
    <w:rsid w:val="004A4EC3"/>
    <w:rsid w:val="004A6BF1"/>
    <w:rsid w:val="004A7918"/>
    <w:rsid w:val="004B1153"/>
    <w:rsid w:val="004B3022"/>
    <w:rsid w:val="004B533C"/>
    <w:rsid w:val="004C0F0B"/>
    <w:rsid w:val="004C2BA6"/>
    <w:rsid w:val="004C56AF"/>
    <w:rsid w:val="004C6C52"/>
    <w:rsid w:val="004D2956"/>
    <w:rsid w:val="004D4548"/>
    <w:rsid w:val="004D69F9"/>
    <w:rsid w:val="004E1E60"/>
    <w:rsid w:val="004E22A1"/>
    <w:rsid w:val="004E282D"/>
    <w:rsid w:val="004E3314"/>
    <w:rsid w:val="004E49CB"/>
    <w:rsid w:val="004E601E"/>
    <w:rsid w:val="004E69B0"/>
    <w:rsid w:val="004E6E74"/>
    <w:rsid w:val="004E71C6"/>
    <w:rsid w:val="004F33A5"/>
    <w:rsid w:val="004F4902"/>
    <w:rsid w:val="004F5453"/>
    <w:rsid w:val="004F6DE4"/>
    <w:rsid w:val="00501027"/>
    <w:rsid w:val="00502F41"/>
    <w:rsid w:val="0050542D"/>
    <w:rsid w:val="0050575E"/>
    <w:rsid w:val="005065A5"/>
    <w:rsid w:val="00515C90"/>
    <w:rsid w:val="00525140"/>
    <w:rsid w:val="00525AEE"/>
    <w:rsid w:val="00526CBB"/>
    <w:rsid w:val="005273D5"/>
    <w:rsid w:val="00531B9C"/>
    <w:rsid w:val="005324B5"/>
    <w:rsid w:val="00532A02"/>
    <w:rsid w:val="00533322"/>
    <w:rsid w:val="0053380E"/>
    <w:rsid w:val="005370E0"/>
    <w:rsid w:val="00543154"/>
    <w:rsid w:val="00544EB5"/>
    <w:rsid w:val="005451CF"/>
    <w:rsid w:val="00553A12"/>
    <w:rsid w:val="00553EB5"/>
    <w:rsid w:val="005550D9"/>
    <w:rsid w:val="0055720B"/>
    <w:rsid w:val="00557585"/>
    <w:rsid w:val="005615F7"/>
    <w:rsid w:val="00566537"/>
    <w:rsid w:val="00572FAC"/>
    <w:rsid w:val="0057633A"/>
    <w:rsid w:val="00577134"/>
    <w:rsid w:val="00580168"/>
    <w:rsid w:val="005823D9"/>
    <w:rsid w:val="00584BA5"/>
    <w:rsid w:val="00585BF8"/>
    <w:rsid w:val="0058768E"/>
    <w:rsid w:val="00587B85"/>
    <w:rsid w:val="005912A4"/>
    <w:rsid w:val="00592DE0"/>
    <w:rsid w:val="00595010"/>
    <w:rsid w:val="005A042B"/>
    <w:rsid w:val="005A19B8"/>
    <w:rsid w:val="005A242B"/>
    <w:rsid w:val="005A2C27"/>
    <w:rsid w:val="005A3F5C"/>
    <w:rsid w:val="005A5DC6"/>
    <w:rsid w:val="005A7339"/>
    <w:rsid w:val="005B0F3C"/>
    <w:rsid w:val="005B2DB4"/>
    <w:rsid w:val="005B3D16"/>
    <w:rsid w:val="005B58C3"/>
    <w:rsid w:val="005B5E49"/>
    <w:rsid w:val="005B7161"/>
    <w:rsid w:val="005C050D"/>
    <w:rsid w:val="005C43C5"/>
    <w:rsid w:val="005E0835"/>
    <w:rsid w:val="005E0D69"/>
    <w:rsid w:val="005E18F1"/>
    <w:rsid w:val="005E1D57"/>
    <w:rsid w:val="005E294F"/>
    <w:rsid w:val="005E6703"/>
    <w:rsid w:val="005E717D"/>
    <w:rsid w:val="005E7EBE"/>
    <w:rsid w:val="005F0818"/>
    <w:rsid w:val="005F5739"/>
    <w:rsid w:val="005F5B79"/>
    <w:rsid w:val="00604E63"/>
    <w:rsid w:val="006120C0"/>
    <w:rsid w:val="0061359C"/>
    <w:rsid w:val="0061536A"/>
    <w:rsid w:val="00616F49"/>
    <w:rsid w:val="00617F07"/>
    <w:rsid w:val="006208CB"/>
    <w:rsid w:val="00623149"/>
    <w:rsid w:val="00624843"/>
    <w:rsid w:val="006251E7"/>
    <w:rsid w:val="00625332"/>
    <w:rsid w:val="006345A4"/>
    <w:rsid w:val="00636BDA"/>
    <w:rsid w:val="00637A90"/>
    <w:rsid w:val="0064002F"/>
    <w:rsid w:val="006416A4"/>
    <w:rsid w:val="00641C5A"/>
    <w:rsid w:val="006442CC"/>
    <w:rsid w:val="006447E4"/>
    <w:rsid w:val="00644D66"/>
    <w:rsid w:val="00646B5D"/>
    <w:rsid w:val="006514AC"/>
    <w:rsid w:val="006518B5"/>
    <w:rsid w:val="006527F8"/>
    <w:rsid w:val="00655B4D"/>
    <w:rsid w:val="00657E37"/>
    <w:rsid w:val="006603F7"/>
    <w:rsid w:val="006604DD"/>
    <w:rsid w:val="006631C4"/>
    <w:rsid w:val="00667E94"/>
    <w:rsid w:val="00667F83"/>
    <w:rsid w:val="00671A82"/>
    <w:rsid w:val="006754CC"/>
    <w:rsid w:val="0067769F"/>
    <w:rsid w:val="00677BB9"/>
    <w:rsid w:val="00681CF6"/>
    <w:rsid w:val="0068460D"/>
    <w:rsid w:val="00690657"/>
    <w:rsid w:val="00691BFB"/>
    <w:rsid w:val="006936A0"/>
    <w:rsid w:val="006949A1"/>
    <w:rsid w:val="0069592D"/>
    <w:rsid w:val="006960B7"/>
    <w:rsid w:val="00697735"/>
    <w:rsid w:val="006A0977"/>
    <w:rsid w:val="006A167A"/>
    <w:rsid w:val="006A1D4B"/>
    <w:rsid w:val="006A3119"/>
    <w:rsid w:val="006A3AD9"/>
    <w:rsid w:val="006A441F"/>
    <w:rsid w:val="006A45A4"/>
    <w:rsid w:val="006A6544"/>
    <w:rsid w:val="006A6FB7"/>
    <w:rsid w:val="006B0AFF"/>
    <w:rsid w:val="006B1566"/>
    <w:rsid w:val="006B44C5"/>
    <w:rsid w:val="006B4FDD"/>
    <w:rsid w:val="006B6AA8"/>
    <w:rsid w:val="006C1902"/>
    <w:rsid w:val="006C4B2C"/>
    <w:rsid w:val="006C6160"/>
    <w:rsid w:val="006D0498"/>
    <w:rsid w:val="006D2E38"/>
    <w:rsid w:val="006D36E3"/>
    <w:rsid w:val="006D45A6"/>
    <w:rsid w:val="006D5ACB"/>
    <w:rsid w:val="006E39BC"/>
    <w:rsid w:val="006E452C"/>
    <w:rsid w:val="006E4EA4"/>
    <w:rsid w:val="006E6DA6"/>
    <w:rsid w:val="006F2224"/>
    <w:rsid w:val="006F485A"/>
    <w:rsid w:val="006F79B9"/>
    <w:rsid w:val="00703219"/>
    <w:rsid w:val="0070751C"/>
    <w:rsid w:val="007107BE"/>
    <w:rsid w:val="00710F80"/>
    <w:rsid w:val="00712E0F"/>
    <w:rsid w:val="0071489E"/>
    <w:rsid w:val="00714CD8"/>
    <w:rsid w:val="00715A02"/>
    <w:rsid w:val="00715C54"/>
    <w:rsid w:val="00720978"/>
    <w:rsid w:val="007247C2"/>
    <w:rsid w:val="00730C0E"/>
    <w:rsid w:val="007324D7"/>
    <w:rsid w:val="00732FAB"/>
    <w:rsid w:val="007338F5"/>
    <w:rsid w:val="0073426D"/>
    <w:rsid w:val="0073530D"/>
    <w:rsid w:val="00737429"/>
    <w:rsid w:val="00740479"/>
    <w:rsid w:val="007430A7"/>
    <w:rsid w:val="007433C1"/>
    <w:rsid w:val="007438DA"/>
    <w:rsid w:val="00750739"/>
    <w:rsid w:val="00750BFA"/>
    <w:rsid w:val="00752575"/>
    <w:rsid w:val="00756005"/>
    <w:rsid w:val="00756869"/>
    <w:rsid w:val="00760824"/>
    <w:rsid w:val="007621E5"/>
    <w:rsid w:val="00766AD1"/>
    <w:rsid w:val="00767579"/>
    <w:rsid w:val="00767C96"/>
    <w:rsid w:val="00770F7F"/>
    <w:rsid w:val="007721D7"/>
    <w:rsid w:val="00772F31"/>
    <w:rsid w:val="0077606F"/>
    <w:rsid w:val="007763C7"/>
    <w:rsid w:val="007833AC"/>
    <w:rsid w:val="00784E99"/>
    <w:rsid w:val="00785380"/>
    <w:rsid w:val="00792ADA"/>
    <w:rsid w:val="0079333F"/>
    <w:rsid w:val="00795FEE"/>
    <w:rsid w:val="00797A42"/>
    <w:rsid w:val="00797FE2"/>
    <w:rsid w:val="007A15E4"/>
    <w:rsid w:val="007A6757"/>
    <w:rsid w:val="007A7F3F"/>
    <w:rsid w:val="007B4A87"/>
    <w:rsid w:val="007B5CD9"/>
    <w:rsid w:val="007B740B"/>
    <w:rsid w:val="007C0010"/>
    <w:rsid w:val="007C052E"/>
    <w:rsid w:val="007C153E"/>
    <w:rsid w:val="007C3651"/>
    <w:rsid w:val="007C5503"/>
    <w:rsid w:val="007D2755"/>
    <w:rsid w:val="007D43DF"/>
    <w:rsid w:val="007D7F18"/>
    <w:rsid w:val="007E0F84"/>
    <w:rsid w:val="007E2752"/>
    <w:rsid w:val="007E52D0"/>
    <w:rsid w:val="007E75A3"/>
    <w:rsid w:val="007F0CAF"/>
    <w:rsid w:val="007F1E40"/>
    <w:rsid w:val="007F46EC"/>
    <w:rsid w:val="007F545C"/>
    <w:rsid w:val="007F5A45"/>
    <w:rsid w:val="00801834"/>
    <w:rsid w:val="00807740"/>
    <w:rsid w:val="00812F58"/>
    <w:rsid w:val="0081364A"/>
    <w:rsid w:val="00813CC6"/>
    <w:rsid w:val="008153C7"/>
    <w:rsid w:val="00816899"/>
    <w:rsid w:val="008210E8"/>
    <w:rsid w:val="00822814"/>
    <w:rsid w:val="008247CA"/>
    <w:rsid w:val="00836EAE"/>
    <w:rsid w:val="0084091E"/>
    <w:rsid w:val="00840CC7"/>
    <w:rsid w:val="0084245F"/>
    <w:rsid w:val="00843F9A"/>
    <w:rsid w:val="0085016C"/>
    <w:rsid w:val="00851125"/>
    <w:rsid w:val="008518FD"/>
    <w:rsid w:val="00854016"/>
    <w:rsid w:val="008542E3"/>
    <w:rsid w:val="008557C1"/>
    <w:rsid w:val="008565B2"/>
    <w:rsid w:val="00862693"/>
    <w:rsid w:val="00865DA4"/>
    <w:rsid w:val="00867051"/>
    <w:rsid w:val="008728F5"/>
    <w:rsid w:val="00872A9A"/>
    <w:rsid w:val="00872BA9"/>
    <w:rsid w:val="00874134"/>
    <w:rsid w:val="0087415D"/>
    <w:rsid w:val="0087492B"/>
    <w:rsid w:val="00874B03"/>
    <w:rsid w:val="00875B24"/>
    <w:rsid w:val="00877C95"/>
    <w:rsid w:val="0088230B"/>
    <w:rsid w:val="00890152"/>
    <w:rsid w:val="00891E51"/>
    <w:rsid w:val="00893554"/>
    <w:rsid w:val="00894755"/>
    <w:rsid w:val="00894C77"/>
    <w:rsid w:val="008955EA"/>
    <w:rsid w:val="00895D0F"/>
    <w:rsid w:val="0089636A"/>
    <w:rsid w:val="008A21B9"/>
    <w:rsid w:val="008A3365"/>
    <w:rsid w:val="008A5791"/>
    <w:rsid w:val="008A7ADD"/>
    <w:rsid w:val="008A7D45"/>
    <w:rsid w:val="008B34E8"/>
    <w:rsid w:val="008B5DB9"/>
    <w:rsid w:val="008B6BEB"/>
    <w:rsid w:val="008B7AD0"/>
    <w:rsid w:val="008C0DF1"/>
    <w:rsid w:val="008C35A8"/>
    <w:rsid w:val="008C38F6"/>
    <w:rsid w:val="008C3A88"/>
    <w:rsid w:val="008C6A31"/>
    <w:rsid w:val="008C7F8C"/>
    <w:rsid w:val="008D0C66"/>
    <w:rsid w:val="008D25E7"/>
    <w:rsid w:val="008D3911"/>
    <w:rsid w:val="008D46FB"/>
    <w:rsid w:val="008D7043"/>
    <w:rsid w:val="008D7834"/>
    <w:rsid w:val="008E21B3"/>
    <w:rsid w:val="008E4851"/>
    <w:rsid w:val="008E656F"/>
    <w:rsid w:val="008F3838"/>
    <w:rsid w:val="00901E44"/>
    <w:rsid w:val="00903DD7"/>
    <w:rsid w:val="009079B5"/>
    <w:rsid w:val="00911138"/>
    <w:rsid w:val="009125A5"/>
    <w:rsid w:val="00914056"/>
    <w:rsid w:val="00915DF6"/>
    <w:rsid w:val="00916A7F"/>
    <w:rsid w:val="009175F9"/>
    <w:rsid w:val="00920A55"/>
    <w:rsid w:val="009242D2"/>
    <w:rsid w:val="00924549"/>
    <w:rsid w:val="009249E2"/>
    <w:rsid w:val="0092522F"/>
    <w:rsid w:val="0093135B"/>
    <w:rsid w:val="00931415"/>
    <w:rsid w:val="00931A46"/>
    <w:rsid w:val="00931A73"/>
    <w:rsid w:val="00934463"/>
    <w:rsid w:val="009355CD"/>
    <w:rsid w:val="00935682"/>
    <w:rsid w:val="00935F6B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6BFE"/>
    <w:rsid w:val="009572E7"/>
    <w:rsid w:val="00957B1B"/>
    <w:rsid w:val="009672C3"/>
    <w:rsid w:val="00973246"/>
    <w:rsid w:val="009732C6"/>
    <w:rsid w:val="00974AFE"/>
    <w:rsid w:val="00975457"/>
    <w:rsid w:val="009755C2"/>
    <w:rsid w:val="00975834"/>
    <w:rsid w:val="0098471A"/>
    <w:rsid w:val="00987335"/>
    <w:rsid w:val="009A0586"/>
    <w:rsid w:val="009A0672"/>
    <w:rsid w:val="009A0693"/>
    <w:rsid w:val="009A1D59"/>
    <w:rsid w:val="009A20DB"/>
    <w:rsid w:val="009A2929"/>
    <w:rsid w:val="009A49A6"/>
    <w:rsid w:val="009A551F"/>
    <w:rsid w:val="009B1194"/>
    <w:rsid w:val="009B2C63"/>
    <w:rsid w:val="009B3A25"/>
    <w:rsid w:val="009B3B44"/>
    <w:rsid w:val="009B5888"/>
    <w:rsid w:val="009B6368"/>
    <w:rsid w:val="009B6496"/>
    <w:rsid w:val="009B6A64"/>
    <w:rsid w:val="009B7216"/>
    <w:rsid w:val="009B7770"/>
    <w:rsid w:val="009C008A"/>
    <w:rsid w:val="009C0A33"/>
    <w:rsid w:val="009C25E6"/>
    <w:rsid w:val="009C5582"/>
    <w:rsid w:val="009C6169"/>
    <w:rsid w:val="009D18C8"/>
    <w:rsid w:val="009D29C5"/>
    <w:rsid w:val="009D479E"/>
    <w:rsid w:val="009D594A"/>
    <w:rsid w:val="009E48B4"/>
    <w:rsid w:val="009E7531"/>
    <w:rsid w:val="009E7C50"/>
    <w:rsid w:val="009E7F81"/>
    <w:rsid w:val="009F13F1"/>
    <w:rsid w:val="009F273F"/>
    <w:rsid w:val="009F369B"/>
    <w:rsid w:val="009F39F8"/>
    <w:rsid w:val="009F6A23"/>
    <w:rsid w:val="009F6AB3"/>
    <w:rsid w:val="009F7019"/>
    <w:rsid w:val="00A0746F"/>
    <w:rsid w:val="00A10BCB"/>
    <w:rsid w:val="00A1276F"/>
    <w:rsid w:val="00A14EA8"/>
    <w:rsid w:val="00A22CA8"/>
    <w:rsid w:val="00A23062"/>
    <w:rsid w:val="00A2584B"/>
    <w:rsid w:val="00A264F2"/>
    <w:rsid w:val="00A33942"/>
    <w:rsid w:val="00A34BC8"/>
    <w:rsid w:val="00A359C1"/>
    <w:rsid w:val="00A37EFA"/>
    <w:rsid w:val="00A41AD9"/>
    <w:rsid w:val="00A43A5B"/>
    <w:rsid w:val="00A45B3E"/>
    <w:rsid w:val="00A471E8"/>
    <w:rsid w:val="00A522AE"/>
    <w:rsid w:val="00A5373F"/>
    <w:rsid w:val="00A54E07"/>
    <w:rsid w:val="00A54EB8"/>
    <w:rsid w:val="00A57F84"/>
    <w:rsid w:val="00A61A59"/>
    <w:rsid w:val="00A6304F"/>
    <w:rsid w:val="00A66010"/>
    <w:rsid w:val="00A71F3A"/>
    <w:rsid w:val="00A737F0"/>
    <w:rsid w:val="00A73CF1"/>
    <w:rsid w:val="00A7614E"/>
    <w:rsid w:val="00A807FE"/>
    <w:rsid w:val="00A809FF"/>
    <w:rsid w:val="00A81A75"/>
    <w:rsid w:val="00A82D98"/>
    <w:rsid w:val="00A82ED6"/>
    <w:rsid w:val="00A83EA1"/>
    <w:rsid w:val="00A83F24"/>
    <w:rsid w:val="00A83FA7"/>
    <w:rsid w:val="00A841D9"/>
    <w:rsid w:val="00A84BE7"/>
    <w:rsid w:val="00A8563F"/>
    <w:rsid w:val="00A943A8"/>
    <w:rsid w:val="00A9531D"/>
    <w:rsid w:val="00A964FA"/>
    <w:rsid w:val="00A96F2C"/>
    <w:rsid w:val="00AA0963"/>
    <w:rsid w:val="00AA1068"/>
    <w:rsid w:val="00AA2417"/>
    <w:rsid w:val="00AA4DA4"/>
    <w:rsid w:val="00AA6F80"/>
    <w:rsid w:val="00AA74F6"/>
    <w:rsid w:val="00AB1757"/>
    <w:rsid w:val="00AB1FC7"/>
    <w:rsid w:val="00AB3E77"/>
    <w:rsid w:val="00AB4345"/>
    <w:rsid w:val="00AB4CA0"/>
    <w:rsid w:val="00AB7ED5"/>
    <w:rsid w:val="00AC0746"/>
    <w:rsid w:val="00AC2545"/>
    <w:rsid w:val="00AC2F01"/>
    <w:rsid w:val="00AC3268"/>
    <w:rsid w:val="00AC3438"/>
    <w:rsid w:val="00AC6AE0"/>
    <w:rsid w:val="00AC7FBC"/>
    <w:rsid w:val="00AD00DE"/>
    <w:rsid w:val="00AD1271"/>
    <w:rsid w:val="00AD1F55"/>
    <w:rsid w:val="00AD38D2"/>
    <w:rsid w:val="00AD5FBA"/>
    <w:rsid w:val="00AD6CD3"/>
    <w:rsid w:val="00AD74B1"/>
    <w:rsid w:val="00AD75D9"/>
    <w:rsid w:val="00AE04A5"/>
    <w:rsid w:val="00AE1E50"/>
    <w:rsid w:val="00AE3DC0"/>
    <w:rsid w:val="00AE50F9"/>
    <w:rsid w:val="00AE5A31"/>
    <w:rsid w:val="00AE7097"/>
    <w:rsid w:val="00AE72F8"/>
    <w:rsid w:val="00AE7432"/>
    <w:rsid w:val="00AE7E8F"/>
    <w:rsid w:val="00AF0881"/>
    <w:rsid w:val="00AF0DC0"/>
    <w:rsid w:val="00AF1B52"/>
    <w:rsid w:val="00AF24B0"/>
    <w:rsid w:val="00AF2C52"/>
    <w:rsid w:val="00AF3B89"/>
    <w:rsid w:val="00AF3BCA"/>
    <w:rsid w:val="00AF595C"/>
    <w:rsid w:val="00AF5B7A"/>
    <w:rsid w:val="00AF67DF"/>
    <w:rsid w:val="00AF6B76"/>
    <w:rsid w:val="00B043DC"/>
    <w:rsid w:val="00B046A8"/>
    <w:rsid w:val="00B07161"/>
    <w:rsid w:val="00B13596"/>
    <w:rsid w:val="00B136F2"/>
    <w:rsid w:val="00B2322D"/>
    <w:rsid w:val="00B305F7"/>
    <w:rsid w:val="00B31C60"/>
    <w:rsid w:val="00B34182"/>
    <w:rsid w:val="00B35001"/>
    <w:rsid w:val="00B37547"/>
    <w:rsid w:val="00B37B6E"/>
    <w:rsid w:val="00B409A5"/>
    <w:rsid w:val="00B42A7F"/>
    <w:rsid w:val="00B43759"/>
    <w:rsid w:val="00B4535D"/>
    <w:rsid w:val="00B45451"/>
    <w:rsid w:val="00B45D51"/>
    <w:rsid w:val="00B47AEF"/>
    <w:rsid w:val="00B52C0A"/>
    <w:rsid w:val="00B52C4A"/>
    <w:rsid w:val="00B5303C"/>
    <w:rsid w:val="00B5715F"/>
    <w:rsid w:val="00B571D9"/>
    <w:rsid w:val="00B57772"/>
    <w:rsid w:val="00B60A20"/>
    <w:rsid w:val="00B6145A"/>
    <w:rsid w:val="00B61619"/>
    <w:rsid w:val="00B65791"/>
    <w:rsid w:val="00B65AB5"/>
    <w:rsid w:val="00B65C55"/>
    <w:rsid w:val="00B70BDD"/>
    <w:rsid w:val="00B71303"/>
    <w:rsid w:val="00B715EB"/>
    <w:rsid w:val="00B72BA4"/>
    <w:rsid w:val="00B75A63"/>
    <w:rsid w:val="00B761CE"/>
    <w:rsid w:val="00B76AA5"/>
    <w:rsid w:val="00B77317"/>
    <w:rsid w:val="00B77EA3"/>
    <w:rsid w:val="00B801E0"/>
    <w:rsid w:val="00B81FE5"/>
    <w:rsid w:val="00B8291D"/>
    <w:rsid w:val="00B8297C"/>
    <w:rsid w:val="00B83325"/>
    <w:rsid w:val="00B870BE"/>
    <w:rsid w:val="00B90DAB"/>
    <w:rsid w:val="00B92313"/>
    <w:rsid w:val="00B92BB4"/>
    <w:rsid w:val="00B93207"/>
    <w:rsid w:val="00B93E55"/>
    <w:rsid w:val="00BA0853"/>
    <w:rsid w:val="00BA1421"/>
    <w:rsid w:val="00BA2A3E"/>
    <w:rsid w:val="00BA7643"/>
    <w:rsid w:val="00BB0554"/>
    <w:rsid w:val="00BB1B1C"/>
    <w:rsid w:val="00BB1F7D"/>
    <w:rsid w:val="00BB4957"/>
    <w:rsid w:val="00BB5A1B"/>
    <w:rsid w:val="00BB75A6"/>
    <w:rsid w:val="00BB7BAE"/>
    <w:rsid w:val="00BC1580"/>
    <w:rsid w:val="00BC3517"/>
    <w:rsid w:val="00BC557E"/>
    <w:rsid w:val="00BC6353"/>
    <w:rsid w:val="00BD0F6C"/>
    <w:rsid w:val="00BD1AAE"/>
    <w:rsid w:val="00BD2958"/>
    <w:rsid w:val="00BD3852"/>
    <w:rsid w:val="00BD67C4"/>
    <w:rsid w:val="00BE081A"/>
    <w:rsid w:val="00BE5800"/>
    <w:rsid w:val="00BE60C4"/>
    <w:rsid w:val="00BE6656"/>
    <w:rsid w:val="00BF0BC4"/>
    <w:rsid w:val="00BF116D"/>
    <w:rsid w:val="00BF198A"/>
    <w:rsid w:val="00BF4753"/>
    <w:rsid w:val="00BF5F36"/>
    <w:rsid w:val="00BF68E8"/>
    <w:rsid w:val="00C00464"/>
    <w:rsid w:val="00C005BE"/>
    <w:rsid w:val="00C014A8"/>
    <w:rsid w:val="00C02D3F"/>
    <w:rsid w:val="00C0450F"/>
    <w:rsid w:val="00C056A7"/>
    <w:rsid w:val="00C05E57"/>
    <w:rsid w:val="00C06E67"/>
    <w:rsid w:val="00C06EAC"/>
    <w:rsid w:val="00C07572"/>
    <w:rsid w:val="00C11245"/>
    <w:rsid w:val="00C13786"/>
    <w:rsid w:val="00C13C20"/>
    <w:rsid w:val="00C16188"/>
    <w:rsid w:val="00C20B0C"/>
    <w:rsid w:val="00C213F3"/>
    <w:rsid w:val="00C2291B"/>
    <w:rsid w:val="00C22C1C"/>
    <w:rsid w:val="00C24E90"/>
    <w:rsid w:val="00C25BA2"/>
    <w:rsid w:val="00C267D5"/>
    <w:rsid w:val="00C271B9"/>
    <w:rsid w:val="00C27B5D"/>
    <w:rsid w:val="00C310C7"/>
    <w:rsid w:val="00C31AE4"/>
    <w:rsid w:val="00C40756"/>
    <w:rsid w:val="00C412BC"/>
    <w:rsid w:val="00C41B25"/>
    <w:rsid w:val="00C45CCE"/>
    <w:rsid w:val="00C4692C"/>
    <w:rsid w:val="00C522A0"/>
    <w:rsid w:val="00C56A02"/>
    <w:rsid w:val="00C62BB7"/>
    <w:rsid w:val="00C65246"/>
    <w:rsid w:val="00C6764C"/>
    <w:rsid w:val="00C67D34"/>
    <w:rsid w:val="00C704F8"/>
    <w:rsid w:val="00C720B1"/>
    <w:rsid w:val="00C72142"/>
    <w:rsid w:val="00C740E7"/>
    <w:rsid w:val="00C747F7"/>
    <w:rsid w:val="00C75568"/>
    <w:rsid w:val="00C7732A"/>
    <w:rsid w:val="00C815E2"/>
    <w:rsid w:val="00C81B6A"/>
    <w:rsid w:val="00C85CA4"/>
    <w:rsid w:val="00C86FB6"/>
    <w:rsid w:val="00C901C5"/>
    <w:rsid w:val="00C90487"/>
    <w:rsid w:val="00C91906"/>
    <w:rsid w:val="00C9371E"/>
    <w:rsid w:val="00C95BCE"/>
    <w:rsid w:val="00C97689"/>
    <w:rsid w:val="00CA2362"/>
    <w:rsid w:val="00CA464E"/>
    <w:rsid w:val="00CA49DC"/>
    <w:rsid w:val="00CA51AE"/>
    <w:rsid w:val="00CA7F10"/>
    <w:rsid w:val="00CB0331"/>
    <w:rsid w:val="00CB224F"/>
    <w:rsid w:val="00CB43D7"/>
    <w:rsid w:val="00CC089D"/>
    <w:rsid w:val="00CC1B54"/>
    <w:rsid w:val="00CC30BE"/>
    <w:rsid w:val="00CC5CEA"/>
    <w:rsid w:val="00CC7174"/>
    <w:rsid w:val="00CD1539"/>
    <w:rsid w:val="00CD4D70"/>
    <w:rsid w:val="00CD5DCB"/>
    <w:rsid w:val="00CD62EA"/>
    <w:rsid w:val="00CD7CBA"/>
    <w:rsid w:val="00CE024E"/>
    <w:rsid w:val="00CE0DD6"/>
    <w:rsid w:val="00CE50C4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19C4"/>
    <w:rsid w:val="00D04A33"/>
    <w:rsid w:val="00D05C62"/>
    <w:rsid w:val="00D078F6"/>
    <w:rsid w:val="00D11E31"/>
    <w:rsid w:val="00D1243F"/>
    <w:rsid w:val="00D124B4"/>
    <w:rsid w:val="00D12797"/>
    <w:rsid w:val="00D14BC9"/>
    <w:rsid w:val="00D15C71"/>
    <w:rsid w:val="00D15C79"/>
    <w:rsid w:val="00D168AD"/>
    <w:rsid w:val="00D21AE7"/>
    <w:rsid w:val="00D22FE8"/>
    <w:rsid w:val="00D2475A"/>
    <w:rsid w:val="00D24A68"/>
    <w:rsid w:val="00D255CB"/>
    <w:rsid w:val="00D26D70"/>
    <w:rsid w:val="00D27174"/>
    <w:rsid w:val="00D34ADD"/>
    <w:rsid w:val="00D41C1D"/>
    <w:rsid w:val="00D41C33"/>
    <w:rsid w:val="00D43497"/>
    <w:rsid w:val="00D45799"/>
    <w:rsid w:val="00D50C16"/>
    <w:rsid w:val="00D55595"/>
    <w:rsid w:val="00D60DFB"/>
    <w:rsid w:val="00D63E93"/>
    <w:rsid w:val="00D642FE"/>
    <w:rsid w:val="00D654DC"/>
    <w:rsid w:val="00D66FF1"/>
    <w:rsid w:val="00D744A5"/>
    <w:rsid w:val="00D7667A"/>
    <w:rsid w:val="00D803B1"/>
    <w:rsid w:val="00D808B4"/>
    <w:rsid w:val="00D833E4"/>
    <w:rsid w:val="00D86E21"/>
    <w:rsid w:val="00D871AF"/>
    <w:rsid w:val="00D937C9"/>
    <w:rsid w:val="00D93DF6"/>
    <w:rsid w:val="00D97E0B"/>
    <w:rsid w:val="00DA5E21"/>
    <w:rsid w:val="00DA7370"/>
    <w:rsid w:val="00DB0A72"/>
    <w:rsid w:val="00DB0E0A"/>
    <w:rsid w:val="00DB10E8"/>
    <w:rsid w:val="00DB262A"/>
    <w:rsid w:val="00DB31BD"/>
    <w:rsid w:val="00DC16E2"/>
    <w:rsid w:val="00DC213B"/>
    <w:rsid w:val="00DC4A87"/>
    <w:rsid w:val="00DC4D2F"/>
    <w:rsid w:val="00DC5112"/>
    <w:rsid w:val="00DC51F1"/>
    <w:rsid w:val="00DC57C8"/>
    <w:rsid w:val="00DC61CD"/>
    <w:rsid w:val="00DC7ECC"/>
    <w:rsid w:val="00DD03CF"/>
    <w:rsid w:val="00DD0729"/>
    <w:rsid w:val="00DD09BB"/>
    <w:rsid w:val="00DD1700"/>
    <w:rsid w:val="00DD2ECB"/>
    <w:rsid w:val="00DD384B"/>
    <w:rsid w:val="00DD59AC"/>
    <w:rsid w:val="00DE05C5"/>
    <w:rsid w:val="00DE350B"/>
    <w:rsid w:val="00DE35A6"/>
    <w:rsid w:val="00DE5E48"/>
    <w:rsid w:val="00DF08A3"/>
    <w:rsid w:val="00DF1C9F"/>
    <w:rsid w:val="00DF3FCF"/>
    <w:rsid w:val="00DF7266"/>
    <w:rsid w:val="00DF7657"/>
    <w:rsid w:val="00DF7F5C"/>
    <w:rsid w:val="00E02338"/>
    <w:rsid w:val="00E026D7"/>
    <w:rsid w:val="00E03562"/>
    <w:rsid w:val="00E037C2"/>
    <w:rsid w:val="00E045F0"/>
    <w:rsid w:val="00E07408"/>
    <w:rsid w:val="00E1211B"/>
    <w:rsid w:val="00E122CF"/>
    <w:rsid w:val="00E12964"/>
    <w:rsid w:val="00E12C21"/>
    <w:rsid w:val="00E14DE1"/>
    <w:rsid w:val="00E157F3"/>
    <w:rsid w:val="00E206F5"/>
    <w:rsid w:val="00E217C8"/>
    <w:rsid w:val="00E21E55"/>
    <w:rsid w:val="00E24069"/>
    <w:rsid w:val="00E24768"/>
    <w:rsid w:val="00E24EE1"/>
    <w:rsid w:val="00E25EB4"/>
    <w:rsid w:val="00E27370"/>
    <w:rsid w:val="00E3084C"/>
    <w:rsid w:val="00E308E2"/>
    <w:rsid w:val="00E312F4"/>
    <w:rsid w:val="00E31442"/>
    <w:rsid w:val="00E3408D"/>
    <w:rsid w:val="00E340AC"/>
    <w:rsid w:val="00E5093E"/>
    <w:rsid w:val="00E53612"/>
    <w:rsid w:val="00E57239"/>
    <w:rsid w:val="00E606DA"/>
    <w:rsid w:val="00E6249C"/>
    <w:rsid w:val="00E67BE1"/>
    <w:rsid w:val="00E70F27"/>
    <w:rsid w:val="00E73865"/>
    <w:rsid w:val="00E748A1"/>
    <w:rsid w:val="00E749BA"/>
    <w:rsid w:val="00E76921"/>
    <w:rsid w:val="00E76AFC"/>
    <w:rsid w:val="00E773EF"/>
    <w:rsid w:val="00E8058D"/>
    <w:rsid w:val="00E80CD9"/>
    <w:rsid w:val="00E8490E"/>
    <w:rsid w:val="00E84F17"/>
    <w:rsid w:val="00E85B10"/>
    <w:rsid w:val="00E85F22"/>
    <w:rsid w:val="00E86383"/>
    <w:rsid w:val="00E866DC"/>
    <w:rsid w:val="00E87B3E"/>
    <w:rsid w:val="00E93749"/>
    <w:rsid w:val="00E93DAD"/>
    <w:rsid w:val="00E96221"/>
    <w:rsid w:val="00E97822"/>
    <w:rsid w:val="00EA2366"/>
    <w:rsid w:val="00EA47EE"/>
    <w:rsid w:val="00EA7628"/>
    <w:rsid w:val="00EB0582"/>
    <w:rsid w:val="00EB5174"/>
    <w:rsid w:val="00EC21A7"/>
    <w:rsid w:val="00EC2432"/>
    <w:rsid w:val="00EC2E63"/>
    <w:rsid w:val="00EC481A"/>
    <w:rsid w:val="00EC7828"/>
    <w:rsid w:val="00ED2B5A"/>
    <w:rsid w:val="00ED3092"/>
    <w:rsid w:val="00ED3513"/>
    <w:rsid w:val="00ED412B"/>
    <w:rsid w:val="00ED5A01"/>
    <w:rsid w:val="00ED653B"/>
    <w:rsid w:val="00EE0822"/>
    <w:rsid w:val="00EE1B80"/>
    <w:rsid w:val="00EE5294"/>
    <w:rsid w:val="00EE7797"/>
    <w:rsid w:val="00EF14A1"/>
    <w:rsid w:val="00EF2F14"/>
    <w:rsid w:val="00EF36F6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014F"/>
    <w:rsid w:val="00F1177D"/>
    <w:rsid w:val="00F11FF1"/>
    <w:rsid w:val="00F12133"/>
    <w:rsid w:val="00F161DC"/>
    <w:rsid w:val="00F16F97"/>
    <w:rsid w:val="00F20474"/>
    <w:rsid w:val="00F23107"/>
    <w:rsid w:val="00F25CD7"/>
    <w:rsid w:val="00F26989"/>
    <w:rsid w:val="00F3032B"/>
    <w:rsid w:val="00F30422"/>
    <w:rsid w:val="00F30AED"/>
    <w:rsid w:val="00F33129"/>
    <w:rsid w:val="00F37CFD"/>
    <w:rsid w:val="00F42DD1"/>
    <w:rsid w:val="00F4318D"/>
    <w:rsid w:val="00F43322"/>
    <w:rsid w:val="00F436F8"/>
    <w:rsid w:val="00F44069"/>
    <w:rsid w:val="00F441C0"/>
    <w:rsid w:val="00F446CD"/>
    <w:rsid w:val="00F448BC"/>
    <w:rsid w:val="00F5042C"/>
    <w:rsid w:val="00F5404C"/>
    <w:rsid w:val="00F54D15"/>
    <w:rsid w:val="00F550D6"/>
    <w:rsid w:val="00F55539"/>
    <w:rsid w:val="00F558D7"/>
    <w:rsid w:val="00F575AE"/>
    <w:rsid w:val="00F603C7"/>
    <w:rsid w:val="00F641DE"/>
    <w:rsid w:val="00F644CB"/>
    <w:rsid w:val="00F64762"/>
    <w:rsid w:val="00F666B2"/>
    <w:rsid w:val="00F669F8"/>
    <w:rsid w:val="00F66A4E"/>
    <w:rsid w:val="00F67294"/>
    <w:rsid w:val="00F72F3F"/>
    <w:rsid w:val="00F73FB1"/>
    <w:rsid w:val="00F74AF2"/>
    <w:rsid w:val="00F75CFA"/>
    <w:rsid w:val="00F77385"/>
    <w:rsid w:val="00F801E6"/>
    <w:rsid w:val="00F85339"/>
    <w:rsid w:val="00F85821"/>
    <w:rsid w:val="00F85F7D"/>
    <w:rsid w:val="00F86AB0"/>
    <w:rsid w:val="00F86AF0"/>
    <w:rsid w:val="00F91CC0"/>
    <w:rsid w:val="00F94710"/>
    <w:rsid w:val="00F94C5B"/>
    <w:rsid w:val="00F9556E"/>
    <w:rsid w:val="00F95CA1"/>
    <w:rsid w:val="00F977C7"/>
    <w:rsid w:val="00F97B3F"/>
    <w:rsid w:val="00FA0D90"/>
    <w:rsid w:val="00FA1F1C"/>
    <w:rsid w:val="00FA2BBC"/>
    <w:rsid w:val="00FA42E0"/>
    <w:rsid w:val="00FA5333"/>
    <w:rsid w:val="00FA5E7E"/>
    <w:rsid w:val="00FB2C35"/>
    <w:rsid w:val="00FC0803"/>
    <w:rsid w:val="00FC0F3C"/>
    <w:rsid w:val="00FC2FAC"/>
    <w:rsid w:val="00FC30A4"/>
    <w:rsid w:val="00FC4649"/>
    <w:rsid w:val="00FC5F43"/>
    <w:rsid w:val="00FC7CB3"/>
    <w:rsid w:val="00FD5C5F"/>
    <w:rsid w:val="00FE0855"/>
    <w:rsid w:val="00FE0924"/>
    <w:rsid w:val="00FE0A8C"/>
    <w:rsid w:val="00FE0BFC"/>
    <w:rsid w:val="00FE0FB1"/>
    <w:rsid w:val="00FE1C7A"/>
    <w:rsid w:val="00FE2130"/>
    <w:rsid w:val="00FE7DE1"/>
    <w:rsid w:val="00FF0D7B"/>
    <w:rsid w:val="00FF20F6"/>
    <w:rsid w:val="00FF2FAE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54033129-0824-435F-9609-8E00F2CF0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6010"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67D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84F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4F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4F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4F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4F17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267D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ple-style-span">
    <w:name w:val="apple-style-span"/>
    <w:basedOn w:val="DefaultParagraphFont"/>
    <w:rsid w:val="00F161DC"/>
  </w:style>
  <w:style w:type="paragraph" w:styleId="ListParagraph">
    <w:name w:val="List Paragraph"/>
    <w:basedOn w:val="Normal"/>
    <w:uiPriority w:val="34"/>
    <w:qFormat/>
    <w:rsid w:val="00CB224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5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8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9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0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image" Target="media/image32.jpg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42" Type="http://schemas.openxmlformats.org/officeDocument/2006/relationships/image" Target="media/image35.jpg"/><Relationship Id="rId47" Type="http://schemas.openxmlformats.org/officeDocument/2006/relationships/image" Target="media/image40.jpg"/><Relationship Id="rId50" Type="http://schemas.openxmlformats.org/officeDocument/2006/relationships/image" Target="media/image43.jpg"/><Relationship Id="rId55" Type="http://schemas.openxmlformats.org/officeDocument/2006/relationships/image" Target="media/image48.jp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9" Type="http://schemas.openxmlformats.org/officeDocument/2006/relationships/image" Target="media/image22.jpg"/><Relationship Id="rId11" Type="http://schemas.openxmlformats.org/officeDocument/2006/relationships/image" Target="media/image4.jpe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53" Type="http://schemas.openxmlformats.org/officeDocument/2006/relationships/image" Target="media/image46.jp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2.jpg"/><Relationship Id="rId14" Type="http://schemas.openxmlformats.org/officeDocument/2006/relationships/image" Target="media/image7.jpe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image" Target="media/image36.jpg"/><Relationship Id="rId48" Type="http://schemas.openxmlformats.org/officeDocument/2006/relationships/image" Target="media/image41.jpg"/><Relationship Id="rId56" Type="http://schemas.openxmlformats.org/officeDocument/2006/relationships/image" Target="media/image49.jpg"/><Relationship Id="rId8" Type="http://schemas.openxmlformats.org/officeDocument/2006/relationships/image" Target="media/image1.jpeg"/><Relationship Id="rId51" Type="http://schemas.openxmlformats.org/officeDocument/2006/relationships/image" Target="media/image44.jp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46" Type="http://schemas.openxmlformats.org/officeDocument/2006/relationships/image" Target="media/image39.jpg"/><Relationship Id="rId59" Type="http://schemas.openxmlformats.org/officeDocument/2006/relationships/footer" Target="footer1.xml"/><Relationship Id="rId20" Type="http://schemas.openxmlformats.org/officeDocument/2006/relationships/image" Target="media/image13.jpg"/><Relationship Id="rId41" Type="http://schemas.openxmlformats.org/officeDocument/2006/relationships/image" Target="media/image34.jpg"/><Relationship Id="rId54" Type="http://schemas.openxmlformats.org/officeDocument/2006/relationships/image" Target="media/image47.jp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49" Type="http://schemas.openxmlformats.org/officeDocument/2006/relationships/image" Target="media/image42.jpg"/><Relationship Id="rId57" Type="http://schemas.openxmlformats.org/officeDocument/2006/relationships/image" Target="media/image50.jpg"/><Relationship Id="rId10" Type="http://schemas.openxmlformats.org/officeDocument/2006/relationships/image" Target="media/image3.jpg"/><Relationship Id="rId31" Type="http://schemas.openxmlformats.org/officeDocument/2006/relationships/image" Target="media/image24.jpg"/><Relationship Id="rId44" Type="http://schemas.openxmlformats.org/officeDocument/2006/relationships/image" Target="media/image37.jpg"/><Relationship Id="rId52" Type="http://schemas.openxmlformats.org/officeDocument/2006/relationships/image" Target="media/image45.jpg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nh1\AppData\Local\Microsoft\Windows\Temporary%20Internet%20Files\Content.Outlook\YLG5VB7Z\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F7624C-77CB-45A2-AFC1-62B2EA939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1</TotalTime>
  <Pages>56</Pages>
  <Words>1211</Words>
  <Characters>6908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8103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PADMANABHAN Hari</dc:creator>
  <cp:lastModifiedBy>ARFA TECH</cp:lastModifiedBy>
  <cp:revision>2</cp:revision>
  <dcterms:created xsi:type="dcterms:W3CDTF">2026-04-22T06:03:00Z</dcterms:created>
  <dcterms:modified xsi:type="dcterms:W3CDTF">2026-04-22T06:03:00Z</dcterms:modified>
</cp:coreProperties>
</file>